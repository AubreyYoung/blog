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C85473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2B5C7E0B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165C43AA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05BC419A" w14:textId="77777777" w:rsidR="00602A43" w:rsidRPr="00DD41AE" w:rsidRDefault="00602A43" w:rsidP="00602A43">
      <w:pPr>
        <w:spacing w:after="0" w:line="360" w:lineRule="auto"/>
        <w:ind w:firstLineChars="95" w:firstLine="496"/>
        <w:jc w:val="center"/>
        <w:rPr>
          <w:b/>
          <w:bCs/>
          <w:sz w:val="52"/>
          <w:szCs w:val="44"/>
        </w:rPr>
      </w:pPr>
      <w:r w:rsidRPr="00DD41AE">
        <w:rPr>
          <w:b/>
          <w:bCs/>
          <w:sz w:val="52"/>
          <w:szCs w:val="44"/>
        </w:rPr>
        <w:t>MySQL数据库安装配置手册</w:t>
      </w:r>
    </w:p>
    <w:p w14:paraId="6D534973" w14:textId="222D5836" w:rsidR="00F55186" w:rsidRPr="00DD41AE" w:rsidRDefault="00602A43" w:rsidP="00602A43">
      <w:pPr>
        <w:spacing w:after="0" w:line="360" w:lineRule="auto"/>
        <w:ind w:firstLineChars="95" w:firstLine="496"/>
        <w:jc w:val="center"/>
        <w:rPr>
          <w:sz w:val="24"/>
        </w:rPr>
      </w:pPr>
      <w:r w:rsidRPr="00DD41AE">
        <w:rPr>
          <w:b/>
          <w:bCs/>
          <w:sz w:val="52"/>
          <w:szCs w:val="44"/>
        </w:rPr>
        <w:t>(MySQL主主)</w:t>
      </w:r>
    </w:p>
    <w:p w14:paraId="2F359F57" w14:textId="77777777" w:rsidR="00F55186" w:rsidRDefault="00F55186" w:rsidP="004D7A42">
      <w:pPr>
        <w:spacing w:after="0" w:line="360" w:lineRule="auto"/>
        <w:ind w:firstLineChars="95" w:firstLine="199"/>
      </w:pPr>
    </w:p>
    <w:p w14:paraId="372E8913" w14:textId="77777777" w:rsidR="00F55186" w:rsidRPr="004B2BDF" w:rsidRDefault="00F55186" w:rsidP="004D7A42">
      <w:pPr>
        <w:spacing w:after="0" w:line="360" w:lineRule="auto"/>
        <w:ind w:firstLineChars="95" w:firstLine="199"/>
      </w:pPr>
    </w:p>
    <w:p w14:paraId="0F4D67C9" w14:textId="77777777" w:rsidR="00F55186" w:rsidRDefault="00F55186" w:rsidP="004D7A42">
      <w:pPr>
        <w:spacing w:after="0" w:line="360" w:lineRule="auto"/>
        <w:ind w:firstLineChars="95" w:firstLine="199"/>
      </w:pPr>
    </w:p>
    <w:p w14:paraId="2793413E" w14:textId="77777777" w:rsidR="00F55186" w:rsidRDefault="00F55186" w:rsidP="004D7A42">
      <w:pPr>
        <w:spacing w:after="0" w:line="360" w:lineRule="auto"/>
        <w:ind w:firstLineChars="95" w:firstLine="199"/>
      </w:pPr>
    </w:p>
    <w:p w14:paraId="573ABC57" w14:textId="77777777" w:rsidR="00F55186" w:rsidRDefault="00F55186" w:rsidP="004D7A42">
      <w:pPr>
        <w:spacing w:after="0" w:line="360" w:lineRule="auto"/>
        <w:ind w:firstLineChars="95" w:firstLine="199"/>
      </w:pPr>
    </w:p>
    <w:p w14:paraId="6C9C9829" w14:textId="77777777" w:rsidR="004B2BDF" w:rsidRDefault="004B2BDF" w:rsidP="004D7A42">
      <w:pPr>
        <w:spacing w:after="0" w:line="360" w:lineRule="auto"/>
        <w:ind w:firstLineChars="95" w:firstLine="199"/>
      </w:pPr>
    </w:p>
    <w:p w14:paraId="4E866111" w14:textId="77777777" w:rsidR="004B2BDF" w:rsidRDefault="004B2BDF" w:rsidP="004D7A42">
      <w:pPr>
        <w:spacing w:after="0" w:line="360" w:lineRule="auto"/>
        <w:ind w:firstLineChars="95" w:firstLine="199"/>
      </w:pPr>
    </w:p>
    <w:p w14:paraId="1446B2E7" w14:textId="77777777" w:rsidR="004B2BDF" w:rsidRDefault="004B2BDF" w:rsidP="004D7A42">
      <w:pPr>
        <w:spacing w:after="0" w:line="360" w:lineRule="auto"/>
        <w:ind w:firstLineChars="95" w:firstLine="199"/>
      </w:pPr>
    </w:p>
    <w:p w14:paraId="774A06B4" w14:textId="77777777" w:rsidR="004B2BDF" w:rsidRDefault="004B2BDF" w:rsidP="004D7A42">
      <w:pPr>
        <w:spacing w:after="0" w:line="360" w:lineRule="auto"/>
        <w:ind w:firstLineChars="95" w:firstLine="199"/>
      </w:pPr>
    </w:p>
    <w:p w14:paraId="6DF02FD5" w14:textId="77777777" w:rsidR="004B2BDF" w:rsidRDefault="004B2BDF" w:rsidP="004D7A42">
      <w:pPr>
        <w:spacing w:after="0" w:line="360" w:lineRule="auto"/>
        <w:ind w:firstLineChars="95" w:firstLine="199"/>
      </w:pPr>
    </w:p>
    <w:p w14:paraId="3267F5BE" w14:textId="77777777" w:rsidR="004B2BDF" w:rsidRDefault="004B2BDF" w:rsidP="004D7A42">
      <w:pPr>
        <w:spacing w:after="0" w:line="360" w:lineRule="auto"/>
        <w:ind w:firstLineChars="95" w:firstLine="199"/>
      </w:pPr>
    </w:p>
    <w:p w14:paraId="594B3B23" w14:textId="77777777" w:rsidR="004B2BDF" w:rsidRDefault="004B2BDF" w:rsidP="004D7A42">
      <w:pPr>
        <w:spacing w:after="0" w:line="360" w:lineRule="auto"/>
        <w:ind w:firstLineChars="95" w:firstLine="199"/>
      </w:pPr>
    </w:p>
    <w:p w14:paraId="362881A3" w14:textId="77777777" w:rsidR="004B2BDF" w:rsidRDefault="004B2BDF" w:rsidP="004D7A42">
      <w:pPr>
        <w:spacing w:after="0" w:line="360" w:lineRule="auto"/>
        <w:ind w:firstLineChars="95" w:firstLine="199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8"/>
        <w:gridCol w:w="3363"/>
      </w:tblGrid>
      <w:tr w:rsidR="00AB0EA8" w:rsidRPr="00EE3D29" w14:paraId="5011ACD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03584720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文件版本</w:t>
            </w:r>
          </w:p>
        </w:tc>
        <w:tc>
          <w:tcPr>
            <w:tcW w:w="3363" w:type="dxa"/>
            <w:vAlign w:val="center"/>
          </w:tcPr>
          <w:p w14:paraId="6CAD5137" w14:textId="0E97A58C" w:rsidR="00AB0EA8" w:rsidRPr="00EE3D29" w:rsidRDefault="00AB0EA8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B57FAA">
              <w:t>2</w:t>
            </w:r>
            <w:r w:rsidR="004B2BDF">
              <w:rPr>
                <w:rFonts w:hint="eastAsia"/>
              </w:rPr>
              <w:t>.0</w:t>
            </w:r>
          </w:p>
        </w:tc>
      </w:tr>
      <w:tr w:rsidR="00AB0EA8" w:rsidRPr="00EE3D29" w14:paraId="36D499DF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512038FA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编写人</w:t>
            </w:r>
          </w:p>
        </w:tc>
        <w:tc>
          <w:tcPr>
            <w:tcW w:w="3363" w:type="dxa"/>
            <w:vAlign w:val="center"/>
          </w:tcPr>
          <w:p w14:paraId="5C36A13D" w14:textId="4A1E4A2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杨光、倪志荣</w:t>
            </w:r>
          </w:p>
        </w:tc>
      </w:tr>
      <w:tr w:rsidR="00AB0EA8" w:rsidRPr="00EE3D29" w14:paraId="183CB62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151FCB64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编写时间</w:t>
            </w:r>
          </w:p>
        </w:tc>
        <w:tc>
          <w:tcPr>
            <w:tcW w:w="3363" w:type="dxa"/>
            <w:vAlign w:val="center"/>
          </w:tcPr>
          <w:p w14:paraId="7FCA8AD3" w14:textId="2D78DBB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9</w:t>
            </w:r>
            <w:r w:rsidR="00AB0EA8" w:rsidRPr="00EE3D29">
              <w:rPr>
                <w:rFonts w:hint="eastAsia"/>
              </w:rPr>
              <w:t>年</w:t>
            </w:r>
            <w:r>
              <w:rPr>
                <w:rFonts w:hint="eastAsia"/>
              </w:rPr>
              <w:t>0</w:t>
            </w:r>
            <w:r>
              <w:t>8</w:t>
            </w:r>
            <w:r w:rsidR="00AB0EA8" w:rsidRPr="00EE3D29"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7</w:t>
            </w:r>
            <w:r w:rsidR="00AB0EA8" w:rsidRPr="00EE3D29">
              <w:rPr>
                <w:rFonts w:hint="eastAsia"/>
              </w:rPr>
              <w:t>日</w:t>
            </w:r>
          </w:p>
        </w:tc>
      </w:tr>
    </w:tbl>
    <w:p w14:paraId="6C2455B9" w14:textId="77777777" w:rsidR="00F55186" w:rsidRDefault="00F55186" w:rsidP="004D7A42">
      <w:pPr>
        <w:spacing w:after="0" w:line="360" w:lineRule="auto"/>
      </w:pPr>
    </w:p>
    <w:p w14:paraId="48F98175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26E84B09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935077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0682C7EA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16E7B4" w14:textId="77777777" w:rsidR="00F55186" w:rsidRDefault="00F55186" w:rsidP="00DD41AE">
      <w:pPr>
        <w:spacing w:after="0" w:line="360" w:lineRule="auto"/>
        <w:sectPr w:rsidR="00F551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titlePg/>
          <w:docGrid w:type="linesAndChars" w:linePitch="312"/>
        </w:sectPr>
      </w:pPr>
    </w:p>
    <w:p w14:paraId="61C3C319" w14:textId="77777777" w:rsidR="00F55186" w:rsidRDefault="00F55186" w:rsidP="004D7A42">
      <w:pPr>
        <w:spacing w:after="0" w:line="360" w:lineRule="auto"/>
        <w:ind w:firstLineChars="95" w:firstLine="199"/>
        <w:jc w:val="center"/>
      </w:pPr>
    </w:p>
    <w:p w14:paraId="2E2086B3" w14:textId="77777777" w:rsidR="00F55186" w:rsidRDefault="00F55186" w:rsidP="004D7A42">
      <w:pPr>
        <w:spacing w:after="0" w:line="360" w:lineRule="auto"/>
        <w:jc w:val="center"/>
        <w:rPr>
          <w:b/>
        </w:rPr>
      </w:pPr>
      <w:r>
        <w:rPr>
          <w:rFonts w:hint="eastAsia"/>
          <w:b/>
        </w:rPr>
        <w:t>文件修改记录</w:t>
      </w:r>
    </w:p>
    <w:tbl>
      <w:tblPr>
        <w:tblW w:w="564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2"/>
        <w:gridCol w:w="941"/>
        <w:gridCol w:w="3101"/>
        <w:gridCol w:w="1833"/>
        <w:gridCol w:w="1051"/>
        <w:gridCol w:w="1407"/>
      </w:tblGrid>
      <w:tr w:rsidR="00AB0EA8" w:rsidRPr="00EE3D29" w14:paraId="09C08864" w14:textId="77777777" w:rsidTr="00DD3C73">
        <w:trPr>
          <w:jc w:val="center"/>
        </w:trPr>
        <w:tc>
          <w:tcPr>
            <w:tcW w:w="671" w:type="pct"/>
            <w:shd w:val="clear" w:color="auto" w:fill="D9D9D9"/>
            <w:vAlign w:val="center"/>
          </w:tcPr>
          <w:p w14:paraId="30DC5B18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修改日期</w:t>
            </w:r>
          </w:p>
        </w:tc>
        <w:tc>
          <w:tcPr>
            <w:tcW w:w="489" w:type="pct"/>
            <w:shd w:val="clear" w:color="auto" w:fill="D9D9D9"/>
            <w:vAlign w:val="center"/>
          </w:tcPr>
          <w:p w14:paraId="109F67E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11" w:type="pct"/>
            <w:shd w:val="clear" w:color="auto" w:fill="D9D9D9"/>
            <w:vAlign w:val="center"/>
          </w:tcPr>
          <w:p w14:paraId="4E6308DA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修改内容</w:t>
            </w:r>
          </w:p>
        </w:tc>
        <w:tc>
          <w:tcPr>
            <w:tcW w:w="952" w:type="pct"/>
            <w:shd w:val="clear" w:color="auto" w:fill="D9D9D9"/>
            <w:vAlign w:val="center"/>
          </w:tcPr>
          <w:p w14:paraId="4857628B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546" w:type="pct"/>
            <w:shd w:val="clear" w:color="auto" w:fill="D9D9D9"/>
            <w:vAlign w:val="center"/>
          </w:tcPr>
          <w:p w14:paraId="5B6C560C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审核人</w:t>
            </w:r>
          </w:p>
        </w:tc>
        <w:tc>
          <w:tcPr>
            <w:tcW w:w="731" w:type="pct"/>
            <w:shd w:val="clear" w:color="auto" w:fill="D9D9D9"/>
            <w:vAlign w:val="center"/>
          </w:tcPr>
          <w:p w14:paraId="662DE53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批准人/日期</w:t>
            </w:r>
          </w:p>
        </w:tc>
      </w:tr>
      <w:tr w:rsidR="004D03FD" w:rsidRPr="00EE3D29" w14:paraId="0BB147EC" w14:textId="77777777" w:rsidTr="004D03FD">
        <w:trPr>
          <w:jc w:val="center"/>
        </w:trPr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6EC36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2018-08-28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0C67C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1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B565E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初建文档，用于在SLES12 SP2操作系统环境下安装测试官网MySQL5.6.41数据库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2D64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姜文刚</w:t>
            </w:r>
          </w:p>
        </w:tc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159E" w14:textId="77777777" w:rsidR="004D03FD" w:rsidRPr="00EE3D29" w:rsidRDefault="004D03FD" w:rsidP="009D48E0">
            <w:pPr>
              <w:spacing w:line="360" w:lineRule="auto"/>
            </w:pPr>
          </w:p>
        </w:tc>
        <w:tc>
          <w:tcPr>
            <w:tcW w:w="7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2265" w14:textId="77777777" w:rsidR="004D03FD" w:rsidRPr="00EE3D29" w:rsidRDefault="004D03FD" w:rsidP="009D48E0">
            <w:pPr>
              <w:spacing w:line="360" w:lineRule="auto"/>
            </w:pPr>
          </w:p>
        </w:tc>
      </w:tr>
      <w:tr w:rsidR="00DD3C73" w:rsidRPr="00EE3D29" w14:paraId="057A2DFD" w14:textId="77777777" w:rsidTr="00DD3C73">
        <w:trPr>
          <w:jc w:val="center"/>
        </w:trPr>
        <w:tc>
          <w:tcPr>
            <w:tcW w:w="671" w:type="pct"/>
            <w:vAlign w:val="center"/>
          </w:tcPr>
          <w:p w14:paraId="1DD17256" w14:textId="77777777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-0</w:t>
            </w:r>
            <w:r>
              <w:t>8</w:t>
            </w:r>
            <w:r>
              <w:rPr>
                <w:rFonts w:hint="eastAsia"/>
              </w:rPr>
              <w:t>-2</w:t>
            </w:r>
            <w:r>
              <w:t>7</w:t>
            </w:r>
          </w:p>
        </w:tc>
        <w:tc>
          <w:tcPr>
            <w:tcW w:w="489" w:type="pct"/>
            <w:vAlign w:val="center"/>
          </w:tcPr>
          <w:p w14:paraId="071C0046" w14:textId="4222D34A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V</w:t>
            </w:r>
            <w:r w:rsidR="00B042D6"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611" w:type="pct"/>
            <w:vAlign w:val="center"/>
          </w:tcPr>
          <w:p w14:paraId="5843254A" w14:textId="201F1F51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文档</w:t>
            </w:r>
            <w:r w:rsidR="00B042D6">
              <w:rPr>
                <w:rFonts w:hint="eastAsia"/>
              </w:rPr>
              <w:t>修订</w:t>
            </w:r>
            <w:r w:rsidR="00553A90">
              <w:rPr>
                <w:rFonts w:hint="eastAsia"/>
              </w:rPr>
              <w:t>、补充</w:t>
            </w:r>
          </w:p>
        </w:tc>
        <w:tc>
          <w:tcPr>
            <w:tcW w:w="952" w:type="pct"/>
            <w:vAlign w:val="center"/>
          </w:tcPr>
          <w:p w14:paraId="22FA7A00" w14:textId="22E3E9D0" w:rsidR="00DD3C73" w:rsidRPr="00EE3D29" w:rsidRDefault="00DD3C73" w:rsidP="00DD3C73">
            <w:pPr>
              <w:spacing w:line="360" w:lineRule="auto"/>
            </w:pPr>
            <w:r>
              <w:rPr>
                <w:rFonts w:hint="eastAsia"/>
              </w:rPr>
              <w:t>杨光、倪志荣</w:t>
            </w:r>
          </w:p>
        </w:tc>
        <w:tc>
          <w:tcPr>
            <w:tcW w:w="546" w:type="pct"/>
          </w:tcPr>
          <w:p w14:paraId="7E271DF9" w14:textId="77777777" w:rsidR="00DD3C73" w:rsidRPr="00EE3D29" w:rsidRDefault="00DD3C73" w:rsidP="009D48E0">
            <w:pPr>
              <w:spacing w:line="360" w:lineRule="auto"/>
            </w:pPr>
          </w:p>
        </w:tc>
        <w:tc>
          <w:tcPr>
            <w:tcW w:w="731" w:type="pct"/>
          </w:tcPr>
          <w:p w14:paraId="3DB5E0B4" w14:textId="77777777" w:rsidR="00DD3C73" w:rsidRPr="00EE3D29" w:rsidRDefault="00DD3C73" w:rsidP="009D48E0">
            <w:pPr>
              <w:spacing w:line="360" w:lineRule="auto"/>
            </w:pPr>
          </w:p>
        </w:tc>
      </w:tr>
      <w:tr w:rsidR="00AB0EA8" w:rsidRPr="00EE3D29" w14:paraId="01BFECB6" w14:textId="77777777" w:rsidTr="00DD3C73">
        <w:trPr>
          <w:jc w:val="center"/>
        </w:trPr>
        <w:tc>
          <w:tcPr>
            <w:tcW w:w="671" w:type="pct"/>
            <w:vAlign w:val="center"/>
          </w:tcPr>
          <w:p w14:paraId="7798898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1E1683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F690F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C76417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FB9B82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2DADF93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7EAA328" w14:textId="77777777" w:rsidTr="00DD3C73">
        <w:trPr>
          <w:trHeight w:val="577"/>
          <w:jc w:val="center"/>
        </w:trPr>
        <w:tc>
          <w:tcPr>
            <w:tcW w:w="671" w:type="pct"/>
            <w:vAlign w:val="center"/>
          </w:tcPr>
          <w:p w14:paraId="3AE8C1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E57453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5069EB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04204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B584F4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5E5B20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8F4B0E6" w14:textId="77777777" w:rsidTr="00DD3C73">
        <w:trPr>
          <w:jc w:val="center"/>
        </w:trPr>
        <w:tc>
          <w:tcPr>
            <w:tcW w:w="671" w:type="pct"/>
            <w:vAlign w:val="center"/>
          </w:tcPr>
          <w:p w14:paraId="5F822AB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1FADB1F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6591BB8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2D51A7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46525F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176D58C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6F4A153" w14:textId="77777777" w:rsidTr="00DD3C73">
        <w:trPr>
          <w:jc w:val="center"/>
        </w:trPr>
        <w:tc>
          <w:tcPr>
            <w:tcW w:w="671" w:type="pct"/>
            <w:vAlign w:val="center"/>
          </w:tcPr>
          <w:p w14:paraId="3E334E2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51493B6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177C79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30AD0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56B59E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42642538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1902682" w14:textId="77777777" w:rsidTr="00DD3C73">
        <w:trPr>
          <w:jc w:val="center"/>
        </w:trPr>
        <w:tc>
          <w:tcPr>
            <w:tcW w:w="671" w:type="pct"/>
            <w:vAlign w:val="center"/>
          </w:tcPr>
          <w:p w14:paraId="41DDA7A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F76460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7686A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B799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D972DB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BC0E14E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590245E" w14:textId="77777777" w:rsidTr="00DD3C73">
        <w:trPr>
          <w:jc w:val="center"/>
        </w:trPr>
        <w:tc>
          <w:tcPr>
            <w:tcW w:w="671" w:type="pct"/>
            <w:vAlign w:val="center"/>
          </w:tcPr>
          <w:p w14:paraId="3222136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04F4FE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DB82F1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DF2B88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39EF27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3C8487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6F265A47" w14:textId="77777777" w:rsidTr="00DD3C73">
        <w:trPr>
          <w:jc w:val="center"/>
        </w:trPr>
        <w:tc>
          <w:tcPr>
            <w:tcW w:w="671" w:type="pct"/>
            <w:vAlign w:val="center"/>
          </w:tcPr>
          <w:p w14:paraId="55CFF3A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25C32EC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BE64B5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CE5AB5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1EAF4C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DBE789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C415DA1" w14:textId="77777777" w:rsidTr="00DD3C73">
        <w:trPr>
          <w:jc w:val="center"/>
        </w:trPr>
        <w:tc>
          <w:tcPr>
            <w:tcW w:w="671" w:type="pct"/>
            <w:vAlign w:val="center"/>
          </w:tcPr>
          <w:p w14:paraId="2D6252E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0140EC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C871F5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36C91D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C6C3F2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FBFCDA7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949C9D8" w14:textId="77777777" w:rsidTr="00DD3C73">
        <w:trPr>
          <w:jc w:val="center"/>
        </w:trPr>
        <w:tc>
          <w:tcPr>
            <w:tcW w:w="671" w:type="pct"/>
            <w:vAlign w:val="center"/>
          </w:tcPr>
          <w:p w14:paraId="32B1BAC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578DE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4ECC64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7FF5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9EBAA3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0EDAE70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155F44A" w14:textId="77777777" w:rsidTr="00DD3C73">
        <w:trPr>
          <w:jc w:val="center"/>
        </w:trPr>
        <w:tc>
          <w:tcPr>
            <w:tcW w:w="671" w:type="pct"/>
            <w:vAlign w:val="center"/>
          </w:tcPr>
          <w:p w14:paraId="0ED11E1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77B274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1A9F867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4F7819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63354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A36BF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72B5D98" w14:textId="77777777" w:rsidTr="00DD3C73">
        <w:trPr>
          <w:jc w:val="center"/>
        </w:trPr>
        <w:tc>
          <w:tcPr>
            <w:tcW w:w="671" w:type="pct"/>
            <w:vAlign w:val="center"/>
          </w:tcPr>
          <w:p w14:paraId="0989BCB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41A49E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91A89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11FE616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6EAB8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5A3C78D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455F692" w14:textId="77777777" w:rsidTr="00DD3C73">
        <w:trPr>
          <w:jc w:val="center"/>
        </w:trPr>
        <w:tc>
          <w:tcPr>
            <w:tcW w:w="671" w:type="pct"/>
            <w:vAlign w:val="center"/>
          </w:tcPr>
          <w:p w14:paraId="25B23C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41D6411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38C79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4F211BA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42DA27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5BD90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5B384A0" w14:textId="77777777" w:rsidTr="00DD3C73">
        <w:trPr>
          <w:jc w:val="center"/>
        </w:trPr>
        <w:tc>
          <w:tcPr>
            <w:tcW w:w="671" w:type="pct"/>
            <w:vAlign w:val="center"/>
          </w:tcPr>
          <w:p w14:paraId="20E131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7A21D7D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62433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7B8CB2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7575A7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D37187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4BC71D5" w14:textId="77777777" w:rsidTr="00DD3C73">
        <w:trPr>
          <w:jc w:val="center"/>
        </w:trPr>
        <w:tc>
          <w:tcPr>
            <w:tcW w:w="671" w:type="pct"/>
            <w:vAlign w:val="center"/>
          </w:tcPr>
          <w:p w14:paraId="52F3A25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A821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381343B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618D5A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11C89D1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84045A3" w14:textId="77777777" w:rsidR="00AB0EA8" w:rsidRPr="00EE3D29" w:rsidRDefault="00AB0EA8" w:rsidP="007B798E">
            <w:pPr>
              <w:spacing w:line="360" w:lineRule="auto"/>
            </w:pPr>
          </w:p>
        </w:tc>
      </w:tr>
    </w:tbl>
    <w:p w14:paraId="3C67B645" w14:textId="77777777" w:rsidR="00F55186" w:rsidRDefault="00F55186" w:rsidP="004D7A42">
      <w:pPr>
        <w:spacing w:after="0" w:line="360" w:lineRule="auto"/>
      </w:pPr>
    </w:p>
    <w:p w14:paraId="71C85040" w14:textId="77777777" w:rsidR="00F55186" w:rsidRDefault="00F55186" w:rsidP="004D7A42">
      <w:pPr>
        <w:pStyle w:val="a0"/>
        <w:adjustRightInd/>
        <w:snapToGrid/>
        <w:spacing w:after="0"/>
        <w:ind w:firstLine="420"/>
        <w:sectPr w:rsidR="00F55186">
          <w:footerReference w:type="default" r:id="rId14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docGrid w:type="linesAndChars" w:linePitch="312"/>
        </w:sectPr>
      </w:pPr>
    </w:p>
    <w:p w14:paraId="2CBBA9A0" w14:textId="77777777" w:rsidR="00F55186" w:rsidRDefault="00F55186" w:rsidP="004D7A42">
      <w:pPr>
        <w:pStyle w:val="a0"/>
        <w:adjustRightInd/>
        <w:snapToGrid/>
        <w:spacing w:after="0"/>
        <w:ind w:firstLineChars="0" w:firstLine="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目 录</w:t>
      </w:r>
    </w:p>
    <w:p w14:paraId="520EA7C5" w14:textId="77777777" w:rsidR="004B2400" w:rsidRDefault="002F27B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853527">
        <w:instrText xml:space="preserve"> TOC \o "1-3" \h \z \u </w:instrText>
      </w:r>
      <w:r>
        <w:fldChar w:fldCharType="separate"/>
      </w:r>
      <w:hyperlink w:anchor="_Toc17899279" w:history="1">
        <w:r w:rsidR="004B2400" w:rsidRPr="00E83AFA">
          <w:rPr>
            <w:rStyle w:val="aa"/>
            <w:noProof/>
          </w:rPr>
          <w:t>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引言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_Toc17899279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74716D9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0" w:history="1">
        <w:r w:rsidR="004B2400" w:rsidRPr="00E83AFA">
          <w:rPr>
            <w:rStyle w:val="aa"/>
            <w:noProof/>
          </w:rPr>
          <w:t>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文档用途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D4433FD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1" w:history="1">
        <w:r w:rsidR="004B2400" w:rsidRPr="00E83AFA">
          <w:rPr>
            <w:rStyle w:val="aa"/>
            <w:noProof/>
          </w:rPr>
          <w:t>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主主方案概述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5C8B2A61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2" w:history="1">
        <w:r w:rsidR="004B2400" w:rsidRPr="00E83AFA">
          <w:rPr>
            <w:rStyle w:val="aa"/>
            <w:noProof/>
          </w:rPr>
          <w:t>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61E5B14A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3" w:history="1">
        <w:r w:rsidR="004B2400" w:rsidRPr="00E83AFA">
          <w:rPr>
            <w:rStyle w:val="aa"/>
            <w:noProof/>
          </w:rPr>
          <w:t>2.1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3CF4CDC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4" w:history="1">
        <w:r w:rsidR="004B2400" w:rsidRPr="00E83AFA">
          <w:rPr>
            <w:rStyle w:val="aa"/>
            <w:noProof/>
          </w:rPr>
          <w:t>2.2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操作系统参数配置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02C459C2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5" w:history="1">
        <w:r w:rsidR="004B2400" w:rsidRPr="00E83AFA">
          <w:rPr>
            <w:rStyle w:val="aa"/>
            <w:noProof/>
          </w:rPr>
          <w:t>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磁盘规划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1B4260B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6" w:history="1">
        <w:r w:rsidR="004B2400" w:rsidRPr="00E83AFA">
          <w:rPr>
            <w:rStyle w:val="aa"/>
            <w:noProof/>
          </w:rPr>
          <w:t>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所需软件及版本描述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3724412D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7" w:history="1">
        <w:r w:rsidR="004B2400" w:rsidRPr="00E83AFA">
          <w:rPr>
            <w:rStyle w:val="aa"/>
            <w:noProof/>
          </w:rPr>
          <w:t>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MySQL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04E52947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8" w:history="1">
        <w:r w:rsidR="004B2400" w:rsidRPr="00E83AFA">
          <w:rPr>
            <w:rStyle w:val="aa"/>
            <w:noProof/>
          </w:rPr>
          <w:t>5.1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安装前配置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666D38AC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9" w:history="1">
        <w:r w:rsidR="004B2400" w:rsidRPr="00E83AFA">
          <w:rPr>
            <w:rStyle w:val="aa"/>
            <w:noProof/>
          </w:rPr>
          <w:t>5.2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 xml:space="preserve"> MySQL shell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723FAF3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0" w:history="1">
        <w:r w:rsidR="004B2400" w:rsidRPr="00E83AFA">
          <w:rPr>
            <w:rStyle w:val="aa"/>
            <w:noProof/>
          </w:rPr>
          <w:t>5.3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percona-toolkit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A5EF54D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1" w:history="1">
        <w:r w:rsidR="004B2400" w:rsidRPr="00E83AFA">
          <w:rPr>
            <w:rStyle w:val="aa"/>
            <w:noProof/>
          </w:rPr>
          <w:t>5.4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77F54736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2" w:history="1">
        <w:r w:rsidR="004B2400" w:rsidRPr="00E83AFA">
          <w:rPr>
            <w:rStyle w:val="aa"/>
            <w:noProof/>
          </w:rPr>
          <w:t>5.5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初始化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17B9E452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3" w:history="1">
        <w:r w:rsidR="004B2400" w:rsidRPr="00E83AFA">
          <w:rPr>
            <w:rStyle w:val="aa"/>
            <w:noProof/>
          </w:rPr>
          <w:t>6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5178E173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4" w:history="1">
        <w:r w:rsidR="004B2400" w:rsidRPr="00E83AFA">
          <w:rPr>
            <w:rStyle w:val="aa"/>
            <w:noProof/>
          </w:rPr>
          <w:t>6.1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创建数据同步用户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256DD371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5" w:history="1">
        <w:r w:rsidR="004B2400" w:rsidRPr="00E83AFA">
          <w:rPr>
            <w:rStyle w:val="aa"/>
            <w:noProof/>
          </w:rPr>
          <w:t>6.2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执行数据同步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015567A7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6" w:history="1">
        <w:r w:rsidR="004B2400" w:rsidRPr="00E83AFA">
          <w:rPr>
            <w:rStyle w:val="aa"/>
            <w:noProof/>
          </w:rPr>
          <w:t>6.3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监控</w:t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44761DBA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7" w:history="1">
        <w:r w:rsidR="004B2400" w:rsidRPr="00E83AFA">
          <w:rPr>
            <w:rStyle w:val="aa"/>
            <w:noProof/>
          </w:rPr>
          <w:t>6.4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开发禁忌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25F3AEC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8" w:history="1">
        <w:r w:rsidR="004B2400" w:rsidRPr="00E83AFA">
          <w:rPr>
            <w:rStyle w:val="aa"/>
            <w:noProof/>
          </w:rPr>
          <w:t>7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Keepalived</w:t>
        </w:r>
        <w:r w:rsidR="004B2400" w:rsidRPr="00E83AFA">
          <w:rPr>
            <w:rStyle w:val="aa"/>
            <w:rFonts w:hint="eastAsia"/>
            <w:noProof/>
          </w:rPr>
          <w:t>部署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A642037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9" w:history="1">
        <w:r w:rsidR="004B2400" w:rsidRPr="00E83AFA">
          <w:rPr>
            <w:rStyle w:val="aa"/>
            <w:noProof/>
          </w:rPr>
          <w:t>8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备份与恢复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E34A578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0" w:history="1">
        <w:r w:rsidR="004B2400" w:rsidRPr="00E83AFA">
          <w:rPr>
            <w:rStyle w:val="aa"/>
            <w:noProof/>
          </w:rPr>
          <w:t>9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DR</w:t>
        </w:r>
        <w:r w:rsidR="004B2400" w:rsidRPr="00E83AFA">
          <w:rPr>
            <w:rStyle w:val="aa"/>
            <w:rFonts w:hint="eastAsia"/>
            <w:noProof/>
          </w:rPr>
          <w:t>方案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4BC9BA7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1" w:history="1">
        <w:r w:rsidR="004B2400" w:rsidRPr="00E83AFA">
          <w:rPr>
            <w:rStyle w:val="aa"/>
            <w:noProof/>
          </w:rPr>
          <w:t>10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日志及相关参数说明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2AC0BD8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2" w:history="1">
        <w:r w:rsidR="004B2400" w:rsidRPr="00E83AFA">
          <w:rPr>
            <w:rStyle w:val="aa"/>
            <w:noProof/>
          </w:rPr>
          <w:t>11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配置文件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3D4F1D75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3" w:history="1">
        <w:r w:rsidR="004B2400" w:rsidRPr="00E83AFA">
          <w:rPr>
            <w:rStyle w:val="aa"/>
            <w:noProof/>
          </w:rPr>
          <w:t>11.1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修改参数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F29EFFE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4" w:history="1">
        <w:r w:rsidR="004B2400" w:rsidRPr="00E83AFA">
          <w:rPr>
            <w:rStyle w:val="aa"/>
            <w:noProof/>
          </w:rPr>
          <w:t>11.2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6E898A0" w14:textId="77777777" w:rsidR="004B2400" w:rsidRDefault="00CA4CFE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5" w:history="1">
        <w:r w:rsidR="004B2400" w:rsidRPr="00E83AFA">
          <w:rPr>
            <w:rStyle w:val="aa"/>
            <w:noProof/>
          </w:rPr>
          <w:t>11.3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Slave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433F230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6" w:history="1">
        <w:r w:rsidR="004B2400" w:rsidRPr="00E83AFA">
          <w:rPr>
            <w:rStyle w:val="aa"/>
            <w:noProof/>
          </w:rPr>
          <w:t>12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巡检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7DF00E5" w14:textId="77777777" w:rsidR="004B2400" w:rsidRDefault="00CA4CF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7" w:history="1">
        <w:r w:rsidR="004B2400" w:rsidRPr="00E83AFA">
          <w:rPr>
            <w:rStyle w:val="aa"/>
            <w:noProof/>
          </w:rPr>
          <w:t>13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常用命令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132026B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8" w:history="1"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启停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5693A9AC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9" w:history="1">
        <w:r w:rsidR="004B2400" w:rsidRPr="00E83AFA">
          <w:rPr>
            <w:rStyle w:val="aa"/>
            <w:noProof/>
          </w:rPr>
          <w:t>Show processlist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E10D6A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0" w:history="1">
        <w:r w:rsidR="004B2400" w:rsidRPr="00E83AFA">
          <w:rPr>
            <w:rStyle w:val="aa"/>
            <w:noProof/>
          </w:rPr>
          <w:t>Show master status</w:t>
        </w:r>
        <w:r w:rsidR="004B2400" w:rsidRPr="00E83AFA">
          <w:rPr>
            <w:rStyle w:val="aa"/>
            <w:rFonts w:hint="eastAsia"/>
            <w:noProof/>
          </w:rPr>
          <w:t>和</w:t>
        </w:r>
        <w:r w:rsidR="004B2400" w:rsidRPr="00E83AFA">
          <w:rPr>
            <w:rStyle w:val="aa"/>
            <w:noProof/>
          </w:rPr>
          <w:t>show slave status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CC84DB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1" w:history="1">
        <w:r w:rsidR="004B2400" w:rsidRPr="00E83AFA">
          <w:rPr>
            <w:rStyle w:val="aa"/>
            <w:noProof/>
          </w:rPr>
          <w:t>Show grant for &lt;replication user&gt;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611AE62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2" w:history="1">
        <w:r w:rsidR="004B2400" w:rsidRPr="00E83AFA">
          <w:rPr>
            <w:rStyle w:val="aa"/>
            <w:noProof/>
          </w:rPr>
          <w:t>Change master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2F5BC3DD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3" w:history="1">
        <w:r w:rsidR="004B2400" w:rsidRPr="00E83AFA">
          <w:rPr>
            <w:rStyle w:val="aa"/>
            <w:noProof/>
          </w:rPr>
          <w:t>Stop/Start salve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E75BC17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4" w:history="1">
        <w:r w:rsidR="004B2400" w:rsidRPr="00E83AFA">
          <w:rPr>
            <w:rStyle w:val="aa"/>
            <w:noProof/>
          </w:rPr>
          <w:t>Show Slave hosts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5BDB126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5" w:history="1">
        <w:r w:rsidR="004B2400" w:rsidRPr="00E83AFA">
          <w:rPr>
            <w:rStyle w:val="aa"/>
            <w:noProof/>
          </w:rPr>
          <w:t>Show binlog events;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41BCC5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6" w:history="1">
        <w:r w:rsidR="004B2400" w:rsidRPr="00E83AFA">
          <w:rPr>
            <w:rStyle w:val="aa"/>
            <w:noProof/>
          </w:rPr>
          <w:t>Mysqlbinlog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F3B3B8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7" w:history="1">
        <w:r w:rsidR="004B2400" w:rsidRPr="00E83AFA">
          <w:rPr>
            <w:rStyle w:val="aa"/>
            <w:noProof/>
          </w:rPr>
          <w:t>Purge Binary logs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542981A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8" w:history="1">
        <w:r w:rsidR="004B2400" w:rsidRPr="00E83AFA">
          <w:rPr>
            <w:rStyle w:val="aa"/>
            <w:noProof/>
          </w:rPr>
          <w:t>Mysqldump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6D1D378" w14:textId="77777777" w:rsidR="004B2400" w:rsidRDefault="00CA4CFE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9" w:history="1">
        <w:r w:rsidR="004B2400" w:rsidRPr="00E83AFA">
          <w:rPr>
            <w:rStyle w:val="aa"/>
            <w:noProof/>
          </w:rPr>
          <w:t>Mysqlpdump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810539E" w14:textId="77777777" w:rsidR="00BD561D" w:rsidRDefault="002F27BE" w:rsidP="000A5C39">
      <w:pPr>
        <w:pStyle w:val="10"/>
        <w:sectPr w:rsidR="00BD561D" w:rsidSect="00FB6D87">
          <w:type w:val="continuous"/>
          <w:pgSz w:w="11907" w:h="16840" w:code="9"/>
          <w:pgMar w:top="1701" w:right="1134" w:bottom="1134" w:left="1134" w:header="851" w:footer="992" w:gutter="567"/>
          <w:pgNumType w:fmt="upperRoman" w:start="1"/>
          <w:cols w:space="425"/>
          <w:docGrid w:type="linesAndChars" w:linePitch="312"/>
        </w:sectPr>
      </w:pPr>
      <w:r>
        <w:fldChar w:fldCharType="end"/>
      </w:r>
    </w:p>
    <w:p w14:paraId="5564BBE0" w14:textId="77777777" w:rsidR="00AB0EA8" w:rsidRPr="006A4449" w:rsidRDefault="00AB0EA8" w:rsidP="006A4449">
      <w:pPr>
        <w:pStyle w:val="1"/>
      </w:pPr>
      <w:bookmarkStart w:id="0" w:name="_Toc400635476"/>
      <w:bookmarkStart w:id="1" w:name="_Toc17899279"/>
      <w:r w:rsidRPr="006A4449">
        <w:rPr>
          <w:rFonts w:hint="eastAsia"/>
        </w:rPr>
        <w:lastRenderedPageBreak/>
        <w:t>引言</w:t>
      </w:r>
      <w:bookmarkEnd w:id="0"/>
      <w:bookmarkEnd w:id="1"/>
    </w:p>
    <w:p w14:paraId="1488544C" w14:textId="77777777" w:rsidR="00AB0EA8" w:rsidRPr="00AB0EA8" w:rsidRDefault="00AB0EA8" w:rsidP="00AB0EA8">
      <w:pPr>
        <w:pStyle w:val="2"/>
      </w:pPr>
      <w:bookmarkStart w:id="2" w:name="_Toc400635477"/>
      <w:bookmarkStart w:id="3" w:name="_Toc17899280"/>
      <w:r w:rsidRPr="00AB0EA8">
        <w:rPr>
          <w:rFonts w:hint="eastAsia"/>
        </w:rPr>
        <w:t>文档用途</w:t>
      </w:r>
      <w:bookmarkEnd w:id="2"/>
      <w:bookmarkEnd w:id="3"/>
    </w:p>
    <w:p w14:paraId="54F35854" w14:textId="0833141B" w:rsidR="000F2180" w:rsidRDefault="00AB0EA8" w:rsidP="00DA1D08">
      <w:r w:rsidRPr="00AB0EA8">
        <w:rPr>
          <w:rFonts w:hint="eastAsia"/>
        </w:rPr>
        <w:t xml:space="preserve">     本文档用于</w:t>
      </w:r>
      <w:r w:rsidR="00631247">
        <w:rPr>
          <w:rFonts w:hint="eastAsia"/>
        </w:rPr>
        <w:t>指导现场实施人员和项目维护人员完成</w:t>
      </w:r>
      <w:r w:rsidR="000F2180">
        <w:rPr>
          <w:rFonts w:hint="eastAsia"/>
        </w:rPr>
        <w:t>以下工作：</w:t>
      </w:r>
    </w:p>
    <w:p w14:paraId="7D8E9240" w14:textId="79216AE0" w:rsidR="003B4AC0" w:rsidRDefault="003B4AC0" w:rsidP="000F2180">
      <w:pPr>
        <w:pStyle w:val="af7"/>
        <w:numPr>
          <w:ilvl w:val="0"/>
          <w:numId w:val="6"/>
        </w:numPr>
        <w:ind w:firstLineChars="0"/>
      </w:pPr>
      <w:r>
        <w:t>指导进行操作系统安装</w:t>
      </w:r>
    </w:p>
    <w:p w14:paraId="6A1F4B12" w14:textId="3676790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指导进行磁盘空间规划</w:t>
      </w:r>
    </w:p>
    <w:p w14:paraId="4B4B7228" w14:textId="7A0F01F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BE24A6">
        <w:rPr>
          <w:rFonts w:hint="eastAsia"/>
        </w:rPr>
        <w:t>MySQL</w:t>
      </w:r>
      <w:r>
        <w:rPr>
          <w:rFonts w:hint="eastAsia"/>
        </w:rPr>
        <w:t>数据库的安装</w:t>
      </w:r>
    </w:p>
    <w:p w14:paraId="234779F1" w14:textId="2CCC93C4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进行</w:t>
      </w:r>
      <w:r>
        <w:t>MySQL</w:t>
      </w:r>
      <w:r>
        <w:rPr>
          <w:rFonts w:hint="eastAsia"/>
        </w:rPr>
        <w:t>参数配置优化</w:t>
      </w:r>
    </w:p>
    <w:p w14:paraId="3843DA1B" w14:textId="77777777" w:rsidR="0001185A" w:rsidRDefault="00AB0EA8" w:rsidP="000F2180">
      <w:pPr>
        <w:pStyle w:val="af7"/>
        <w:numPr>
          <w:ilvl w:val="0"/>
          <w:numId w:val="6"/>
        </w:numPr>
        <w:ind w:firstLineChars="0"/>
      </w:pPr>
      <w:r w:rsidRPr="00AB0EA8">
        <w:rPr>
          <w:rFonts w:hint="eastAsia"/>
        </w:rPr>
        <w:t>实现</w:t>
      </w:r>
      <w:r w:rsidR="00BE24A6">
        <w:rPr>
          <w:rFonts w:hint="eastAsia"/>
        </w:rPr>
        <w:t>MySQL</w:t>
      </w:r>
      <w:r w:rsidRPr="00AB0EA8">
        <w:rPr>
          <w:rFonts w:hint="eastAsia"/>
        </w:rPr>
        <w:t>的主主同步</w:t>
      </w:r>
      <w:r w:rsidR="0001185A">
        <w:rPr>
          <w:rFonts w:hint="eastAsia"/>
        </w:rPr>
        <w:t>配置</w:t>
      </w:r>
    </w:p>
    <w:p w14:paraId="1DC2B189" w14:textId="5614AD65" w:rsidR="000F2180" w:rsidRDefault="0001185A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9F6AD2">
        <w:rPr>
          <w:rFonts w:hint="eastAsia"/>
        </w:rPr>
        <w:t>数</w:t>
      </w:r>
      <w:r w:rsidR="00631247" w:rsidRPr="00AB0EA8">
        <w:rPr>
          <w:rFonts w:hint="eastAsia"/>
        </w:rPr>
        <w:t>据库备份</w:t>
      </w:r>
      <w:r w:rsidR="00631247">
        <w:rPr>
          <w:rFonts w:hint="eastAsia"/>
        </w:rPr>
        <w:t>、</w:t>
      </w:r>
      <w:r w:rsidR="00631247">
        <w:rPr>
          <w:rFonts w:hint="eastAsia"/>
        </w:rPr>
        <w:t>DR</w:t>
      </w:r>
      <w:r w:rsidR="00631247" w:rsidRPr="00AB0EA8">
        <w:rPr>
          <w:rFonts w:hint="eastAsia"/>
        </w:rPr>
        <w:t>方案</w:t>
      </w:r>
      <w:r w:rsidR="00631247">
        <w:rPr>
          <w:rFonts w:hint="eastAsia"/>
        </w:rPr>
        <w:t>实施</w:t>
      </w:r>
    </w:p>
    <w:p w14:paraId="39EC3880" w14:textId="51219A61" w:rsidR="00631247" w:rsidRDefault="00631247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指导现场实施人员和项目维护人员进行数据库巡检及状态监控。</w:t>
      </w:r>
    </w:p>
    <w:p w14:paraId="10BD1AB8" w14:textId="77777777" w:rsidR="002C27DD" w:rsidRDefault="002C27DD" w:rsidP="002C27DD">
      <w:pPr>
        <w:pStyle w:val="af7"/>
        <w:ind w:left="1265" w:firstLineChars="0" w:firstLine="0"/>
      </w:pPr>
    </w:p>
    <w:p w14:paraId="3B7BB73E" w14:textId="7F2D78B5" w:rsidR="00120799" w:rsidRDefault="0025108F" w:rsidP="00120799">
      <w:pPr>
        <w:pStyle w:val="2"/>
      </w:pPr>
      <w:bookmarkStart w:id="4" w:name="_Toc17899281"/>
      <w:r>
        <w:rPr>
          <w:rFonts w:hint="eastAsia"/>
        </w:rPr>
        <w:t>MySQL主主</w:t>
      </w:r>
      <w:r w:rsidR="00120799">
        <w:rPr>
          <w:rFonts w:hint="eastAsia"/>
        </w:rPr>
        <w:t>方案概述</w:t>
      </w:r>
      <w:bookmarkEnd w:id="4"/>
    </w:p>
    <w:p w14:paraId="0A66E25A" w14:textId="65D5046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方案架构如下：</w:t>
      </w:r>
    </w:p>
    <w:p w14:paraId="28063FC2" w14:textId="2D2B0113" w:rsidR="00B02556" w:rsidRDefault="00B02556" w:rsidP="00B02556">
      <w:pPr>
        <w:rPr>
          <w:color w:val="1F497D"/>
        </w:rPr>
      </w:pPr>
      <w:r>
        <w:rPr>
          <w:noProof/>
        </w:rPr>
        <w:drawing>
          <wp:inline distT="0" distB="0" distL="0" distR="0" wp14:anchorId="0378C996" wp14:editId="0994D138">
            <wp:extent cx="2790825" cy="3295650"/>
            <wp:effectExtent l="0" t="0" r="9525" b="0"/>
            <wp:docPr id="3" name="图片 3" descr="cid:image006.jpg@01D555EF.9D6E8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id:image006.jpg@01D555EF.9D6E8B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69F" w14:textId="470129A2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方案描述</w:t>
      </w:r>
      <w:r>
        <w:rPr>
          <w:rFonts w:hint="eastAsia"/>
          <w:b/>
        </w:rPr>
        <w:t>：</w:t>
      </w:r>
    </w:p>
    <w:p w14:paraId="70138246" w14:textId="53EA7BA5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>
        <w:rPr>
          <w:rFonts w:hint="eastAsia"/>
        </w:rPr>
        <w:t>与</w:t>
      </w:r>
      <w:r>
        <w:t>MySQL B</w:t>
      </w:r>
      <w:r>
        <w:rPr>
          <w:rFonts w:hint="eastAsia"/>
        </w:rPr>
        <w:t>同时启动，对数据的增删改操作实时双向同步，相同的数据存储两份，利用浮动</w:t>
      </w:r>
      <w:r>
        <w:t>IP</w:t>
      </w:r>
      <w:r>
        <w:rPr>
          <w:rFonts w:hint="eastAsia"/>
        </w:rPr>
        <w:t>对外提供服务。</w:t>
      </w:r>
    </w:p>
    <w:p w14:paraId="3779A055" w14:textId="31E67E4D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 w:rsidRPr="00B02556">
        <w:rPr>
          <w:rFonts w:hint="eastAsia"/>
        </w:rPr>
        <w:t>与</w:t>
      </w:r>
      <w:r>
        <w:t xml:space="preserve">MySQL B </w:t>
      </w:r>
      <w:r w:rsidRPr="00B02556">
        <w:rPr>
          <w:rFonts w:hint="eastAsia"/>
        </w:rPr>
        <w:t>数据文件独立存放在各自的存储上。</w:t>
      </w:r>
    </w:p>
    <w:p w14:paraId="754BB112" w14:textId="52D13DD9" w:rsidR="00B02556" w:rsidRDefault="00B02556" w:rsidP="00B02556">
      <w:pPr>
        <w:pStyle w:val="af7"/>
        <w:numPr>
          <w:ilvl w:val="0"/>
          <w:numId w:val="27"/>
        </w:numPr>
        <w:ind w:firstLineChars="0"/>
      </w:pPr>
      <w:r w:rsidRPr="00B02556">
        <w:rPr>
          <w:rFonts w:hint="eastAsia"/>
        </w:rPr>
        <w:t>当</w:t>
      </w:r>
      <w:r>
        <w:t>MySQL A</w:t>
      </w:r>
      <w:r w:rsidRPr="00B02556">
        <w:rPr>
          <w:rFonts w:hint="eastAsia"/>
        </w:rPr>
        <w:t>对外提供服务时，浮动</w:t>
      </w:r>
      <w:r>
        <w:t>IP</w:t>
      </w:r>
      <w:r w:rsidRPr="00B02556">
        <w:rPr>
          <w:rFonts w:hint="eastAsia"/>
        </w:rPr>
        <w:t>绑定在</w:t>
      </w:r>
      <w:r>
        <w:t>MySQL A</w:t>
      </w:r>
      <w:r w:rsidRPr="00B02556">
        <w:rPr>
          <w:rFonts w:hint="eastAsia"/>
        </w:rPr>
        <w:t>上边，对</w:t>
      </w:r>
      <w:r>
        <w:t>A</w:t>
      </w:r>
      <w:r w:rsidRPr="00B02556">
        <w:rPr>
          <w:rFonts w:hint="eastAsia"/>
        </w:rPr>
        <w:t>的操作会实时同步到</w:t>
      </w:r>
      <w:r>
        <w:t>B</w:t>
      </w:r>
      <w:r w:rsidRPr="00B02556">
        <w:rPr>
          <w:rFonts w:hint="eastAsia"/>
        </w:rPr>
        <w:t>上。</w:t>
      </w:r>
      <w:r>
        <w:rPr>
          <w:rFonts w:ascii="宋体" w:hAnsi="宋体" w:hint="eastAsia"/>
        </w:rPr>
        <w:t>当</w:t>
      </w:r>
      <w:r>
        <w:t>MySQL A</w:t>
      </w:r>
      <w:r>
        <w:rPr>
          <w:rFonts w:ascii="宋体" w:hAnsi="宋体" w:hint="eastAsia"/>
        </w:rPr>
        <w:t>出现故障（例如，服务器宕机，</w:t>
      </w:r>
      <w:r>
        <w:t>MySQL</w:t>
      </w:r>
      <w:r>
        <w:rPr>
          <w:rFonts w:ascii="宋体" w:hAnsi="宋体" w:hint="eastAsia"/>
        </w:rPr>
        <w:t>程序停掉），</w:t>
      </w:r>
      <w:r>
        <w:t>Keepalived</w:t>
      </w:r>
      <w:r>
        <w:rPr>
          <w:rFonts w:ascii="宋体" w:hAnsi="宋体" w:hint="eastAsia"/>
        </w:rPr>
        <w:t>检测到后将浮动</w:t>
      </w:r>
      <w:r>
        <w:t>ip</w:t>
      </w:r>
      <w:r>
        <w:rPr>
          <w:rFonts w:ascii="宋体" w:hAnsi="宋体" w:hint="eastAsia"/>
        </w:rPr>
        <w:t>绑定到</w:t>
      </w:r>
      <w:r>
        <w:t>MySQL B</w:t>
      </w:r>
      <w:r>
        <w:rPr>
          <w:rFonts w:ascii="宋体" w:hAnsi="宋体" w:hint="eastAsia"/>
        </w:rPr>
        <w:t>上，</w:t>
      </w:r>
      <w:r>
        <w:t>B</w:t>
      </w:r>
      <w:r>
        <w:rPr>
          <w:rFonts w:ascii="宋体" w:hAnsi="宋体" w:hint="eastAsia"/>
        </w:rPr>
        <w:t>上的</w:t>
      </w:r>
      <w:r>
        <w:t>MySQL</w:t>
      </w:r>
      <w:r>
        <w:rPr>
          <w:rFonts w:ascii="宋体" w:hAnsi="宋体" w:hint="eastAsia"/>
        </w:rPr>
        <w:t>服务直接提供服务。</w:t>
      </w:r>
    </w:p>
    <w:p w14:paraId="4B6FC446" w14:textId="44A89C5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方案优点</w:t>
      </w:r>
      <w:r w:rsidR="002C5691">
        <w:rPr>
          <w:rFonts w:hint="eastAsia"/>
          <w:b/>
        </w:rPr>
        <w:t>：</w:t>
      </w:r>
    </w:p>
    <w:p w14:paraId="582C0EA9" w14:textId="77777777" w:rsidR="002C5691" w:rsidRDefault="00B02556" w:rsidP="002C5691">
      <w:pPr>
        <w:ind w:leftChars="200" w:left="420"/>
      </w:pPr>
      <w:r w:rsidRPr="002C5691">
        <w:rPr>
          <w:rFonts w:hint="eastAsia"/>
        </w:rPr>
        <w:t>故障切换速度快</w:t>
      </w:r>
    </w:p>
    <w:p w14:paraId="7B1EE2B3" w14:textId="2D3B3D8A" w:rsidR="00B02556" w:rsidRDefault="00B02556" w:rsidP="002C5691">
      <w:pPr>
        <w:ind w:leftChars="200" w:left="420"/>
      </w:pPr>
      <w:r w:rsidRPr="002C5691">
        <w:rPr>
          <w:rFonts w:hint="eastAsia"/>
        </w:rPr>
        <w:t>两套数据库独立运行，可靠性高。</w:t>
      </w:r>
    </w:p>
    <w:p w14:paraId="6AEBEDC0" w14:textId="5B1DBC03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lastRenderedPageBreak/>
        <w:t>方案缺点</w:t>
      </w:r>
      <w:r w:rsidR="00B414E3">
        <w:rPr>
          <w:rFonts w:hint="eastAsia"/>
          <w:b/>
        </w:rPr>
        <w:t>：</w:t>
      </w:r>
    </w:p>
    <w:p w14:paraId="1C89C2B1" w14:textId="77777777" w:rsidR="002479FD" w:rsidRDefault="00B02556" w:rsidP="002479FD">
      <w:pPr>
        <w:ind w:firstLine="425"/>
      </w:pPr>
      <w:r>
        <w:rPr>
          <w:rFonts w:hint="eastAsia"/>
        </w:rPr>
        <w:t>占用存储空间相对大。</w:t>
      </w:r>
    </w:p>
    <w:p w14:paraId="72FF73CB" w14:textId="7095024B" w:rsidR="00B02556" w:rsidRDefault="00B02556" w:rsidP="002479FD">
      <w:pPr>
        <w:ind w:firstLine="425"/>
      </w:pPr>
      <w:r>
        <w:rPr>
          <w:rFonts w:hint="eastAsia"/>
        </w:rPr>
        <w:t>两台</w:t>
      </w:r>
      <w:r>
        <w:t>MySQL</w:t>
      </w:r>
      <w:r>
        <w:rPr>
          <w:rFonts w:hint="eastAsia"/>
        </w:rPr>
        <w:t>做做主主同步消耗额系统资源。</w:t>
      </w:r>
    </w:p>
    <w:p w14:paraId="398497DF" w14:textId="00917E22" w:rsidR="00A734C7" w:rsidRDefault="00A734C7" w:rsidP="002479FD">
      <w:pPr>
        <w:ind w:firstLine="425"/>
      </w:pPr>
      <w:r>
        <w:rPr>
          <w:rFonts w:hint="eastAsia"/>
        </w:rPr>
        <w:t>需监控主从同步状态,防止主从同步异常;并在主从同步异常时,手动恢复主从同步.</w:t>
      </w:r>
    </w:p>
    <w:p w14:paraId="672A0BA8" w14:textId="77777777" w:rsidR="00504575" w:rsidRPr="00504575" w:rsidRDefault="00504575" w:rsidP="002479FD">
      <w:pPr>
        <w:ind w:firstLine="425"/>
      </w:pPr>
    </w:p>
    <w:p w14:paraId="79CC4FB1" w14:textId="3CFBB885" w:rsidR="00AB0EA8" w:rsidRDefault="000551F1" w:rsidP="00972E31">
      <w:pPr>
        <w:pStyle w:val="1"/>
      </w:pPr>
      <w:bookmarkStart w:id="5" w:name="_Toc17899282"/>
      <w:r>
        <w:rPr>
          <w:rFonts w:hint="eastAsia"/>
        </w:rPr>
        <w:t>CentOS操作系统安装</w:t>
      </w:r>
      <w:bookmarkEnd w:id="5"/>
    </w:p>
    <w:p w14:paraId="3ABDFF3D" w14:textId="61968688" w:rsidR="00447091" w:rsidRDefault="003D129D" w:rsidP="003D129D">
      <w:pPr>
        <w:pStyle w:val="2"/>
      </w:pPr>
      <w:bookmarkStart w:id="6" w:name="_Toc17899283"/>
      <w:r>
        <w:rPr>
          <w:rFonts w:hint="eastAsia"/>
        </w:rPr>
        <w:t>CentOS操作系统安装</w:t>
      </w:r>
      <w:bookmarkEnd w:id="6"/>
    </w:p>
    <w:p w14:paraId="2B4A365D" w14:textId="73202188" w:rsidR="00F26D9B" w:rsidRDefault="007D2261" w:rsidP="00F26D9B">
      <w:pPr>
        <w:pStyle w:val="a0"/>
        <w:ind w:firstLine="420"/>
      </w:pPr>
      <w:r>
        <w:rPr>
          <w:rFonts w:hint="eastAsia"/>
        </w:rPr>
        <w:t>CentOS操作系统镜像下载地址:</w:t>
      </w:r>
      <w:r w:rsidRPr="007D2261">
        <w:t xml:space="preserve"> </w:t>
      </w:r>
      <w:hyperlink r:id="rId17" w:history="1">
        <w:r w:rsidRPr="007A01A6">
          <w:t>www.centos.org</w:t>
        </w:r>
      </w:hyperlink>
      <w:r w:rsidR="00A16CEF">
        <w:rPr>
          <w:rFonts w:hint="eastAsia"/>
        </w:rPr>
        <w:t>.</w:t>
      </w:r>
    </w:p>
    <w:p w14:paraId="6B5022E0" w14:textId="77777777" w:rsidR="000F2180" w:rsidRPr="000F2180" w:rsidRDefault="007E5132" w:rsidP="000F2180">
      <w:pPr>
        <w:pStyle w:val="a0"/>
        <w:ind w:firstLine="420"/>
      </w:pPr>
      <w:r>
        <w:object w:dxaOrig="3766" w:dyaOrig="840" w14:anchorId="569551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15pt;height:41.8pt" o:ole="">
            <v:imagedata r:id="rId18" o:title=""/>
          </v:shape>
          <o:OLEObject Type="Embed" ProgID="Package" ShapeID="_x0000_i1025" DrawAspect="Content" ObjectID="_1629187291" r:id="rId19"/>
        </w:object>
      </w:r>
    </w:p>
    <w:p w14:paraId="2E1A36A8" w14:textId="098D4C75" w:rsidR="00B07D9D" w:rsidRPr="00E0382D" w:rsidRDefault="006E6BB4" w:rsidP="00E0382D">
      <w:pPr>
        <w:rPr>
          <w:b/>
        </w:rPr>
      </w:pPr>
      <w:r w:rsidRPr="00E0382D">
        <w:rPr>
          <w:rFonts w:hint="eastAsia"/>
          <w:b/>
        </w:rPr>
        <w:t>服务器信息列表：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370"/>
        <w:gridCol w:w="2099"/>
        <w:gridCol w:w="2261"/>
      </w:tblGrid>
      <w:tr w:rsidR="006172C3" w:rsidRPr="00AB0EA8" w14:paraId="60EC8045" w14:textId="77777777" w:rsidTr="00E0382D">
        <w:trPr>
          <w:trHeight w:val="422"/>
          <w:jc w:val="center"/>
        </w:trPr>
        <w:tc>
          <w:tcPr>
            <w:tcW w:w="3370" w:type="dxa"/>
            <w:shd w:val="clear" w:color="auto" w:fill="BFBFBF" w:themeFill="background1" w:themeFillShade="BF"/>
          </w:tcPr>
          <w:p w14:paraId="3EAFA086" w14:textId="77777777" w:rsidR="006172C3" w:rsidRPr="00AB0EA8" w:rsidRDefault="006172C3" w:rsidP="00AB0EA8">
            <w:r w:rsidRPr="00AB0EA8">
              <w:rPr>
                <w:rFonts w:hint="eastAsia"/>
              </w:rPr>
              <w:t>主机名</w:t>
            </w:r>
          </w:p>
        </w:tc>
        <w:tc>
          <w:tcPr>
            <w:tcW w:w="2099" w:type="dxa"/>
            <w:shd w:val="clear" w:color="auto" w:fill="BFBFBF" w:themeFill="background1" w:themeFillShade="BF"/>
          </w:tcPr>
          <w:p w14:paraId="72AE182F" w14:textId="77777777" w:rsidR="006172C3" w:rsidRPr="00FC2F4B" w:rsidRDefault="006172C3" w:rsidP="007B798E">
            <w:pPr>
              <w:rPr>
                <w:color w:val="000000" w:themeColor="text1"/>
              </w:rPr>
            </w:pPr>
            <w:r w:rsidRPr="00FC2F4B">
              <w:rPr>
                <w:rFonts w:hint="eastAsia"/>
                <w:color w:val="000000" w:themeColor="text1"/>
              </w:rPr>
              <w:t>服务器ip地址</w:t>
            </w:r>
          </w:p>
        </w:tc>
        <w:tc>
          <w:tcPr>
            <w:tcW w:w="2261" w:type="dxa"/>
            <w:shd w:val="clear" w:color="auto" w:fill="BFBFBF" w:themeFill="background1" w:themeFillShade="BF"/>
          </w:tcPr>
          <w:p w14:paraId="1BE2A54F" w14:textId="3C948011" w:rsidR="006172C3" w:rsidRPr="00AB0EA8" w:rsidRDefault="009800F8" w:rsidP="00AB0EA8">
            <w:r>
              <w:rPr>
                <w:rFonts w:hint="eastAsia"/>
              </w:rPr>
              <w:t>部署数据库</w:t>
            </w:r>
            <w:r w:rsidR="00B07D9D">
              <w:rPr>
                <w:rFonts w:hint="eastAsia"/>
              </w:rPr>
              <w:t>版本</w:t>
            </w:r>
          </w:p>
        </w:tc>
      </w:tr>
      <w:tr w:rsidR="006172C3" w:rsidRPr="00AB0EA8" w14:paraId="5DD00E66" w14:textId="77777777" w:rsidTr="00E0382D">
        <w:trPr>
          <w:jc w:val="center"/>
        </w:trPr>
        <w:tc>
          <w:tcPr>
            <w:tcW w:w="3370" w:type="dxa"/>
          </w:tcPr>
          <w:p w14:paraId="6C01B639" w14:textId="713C7208" w:rsidR="006172C3" w:rsidRPr="00AB0EA8" w:rsidRDefault="00375C9D" w:rsidP="00AB0EA8">
            <w:r w:rsidRPr="00375C9D">
              <w:t>DB1</w:t>
            </w:r>
          </w:p>
        </w:tc>
        <w:tc>
          <w:tcPr>
            <w:tcW w:w="2099" w:type="dxa"/>
          </w:tcPr>
          <w:p w14:paraId="18B89CC6" w14:textId="5EBCC1EA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10.250.58.4</w:t>
            </w:r>
          </w:p>
        </w:tc>
        <w:tc>
          <w:tcPr>
            <w:tcW w:w="2261" w:type="dxa"/>
          </w:tcPr>
          <w:p w14:paraId="7D631957" w14:textId="412563CE" w:rsidR="006172C3" w:rsidRPr="00AB0EA8" w:rsidRDefault="001E4709" w:rsidP="00AB0EA8">
            <w:r>
              <w:t>MySQL-5.7</w:t>
            </w:r>
            <w:r w:rsidR="00375C9D" w:rsidRPr="00375C9D">
              <w:t>.</w:t>
            </w:r>
            <w:r>
              <w:t>x</w:t>
            </w:r>
          </w:p>
        </w:tc>
      </w:tr>
      <w:tr w:rsidR="006172C3" w:rsidRPr="00AB0EA8" w14:paraId="716A80E2" w14:textId="77777777" w:rsidTr="00E0382D">
        <w:trPr>
          <w:jc w:val="center"/>
        </w:trPr>
        <w:tc>
          <w:tcPr>
            <w:tcW w:w="3370" w:type="dxa"/>
          </w:tcPr>
          <w:p w14:paraId="11C53932" w14:textId="36EF8A27" w:rsidR="006172C3" w:rsidRPr="00AB0EA8" w:rsidRDefault="00375C9D" w:rsidP="00AB0EA8">
            <w:r w:rsidRPr="00375C9D">
              <w:t>DB</w:t>
            </w:r>
            <w:r>
              <w:t>2</w:t>
            </w:r>
          </w:p>
        </w:tc>
        <w:tc>
          <w:tcPr>
            <w:tcW w:w="2099" w:type="dxa"/>
          </w:tcPr>
          <w:p w14:paraId="562FFA58" w14:textId="45C7C034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10.250.58.5</w:t>
            </w:r>
          </w:p>
        </w:tc>
        <w:tc>
          <w:tcPr>
            <w:tcW w:w="2261" w:type="dxa"/>
          </w:tcPr>
          <w:p w14:paraId="09A3F13E" w14:textId="149BB65B" w:rsidR="006172C3" w:rsidRPr="00AB0EA8" w:rsidRDefault="00375C9D" w:rsidP="00AB0EA8">
            <w:r w:rsidRPr="00375C9D">
              <w:t>MySQL-5.</w:t>
            </w:r>
            <w:r w:rsidR="001E4709">
              <w:t>7</w:t>
            </w:r>
            <w:r w:rsidR="001E4709">
              <w:rPr>
                <w:rFonts w:hint="eastAsia"/>
              </w:rPr>
              <w:t>.</w:t>
            </w:r>
            <w:r w:rsidR="001E4709">
              <w:t>x</w:t>
            </w:r>
          </w:p>
        </w:tc>
      </w:tr>
    </w:tbl>
    <w:p w14:paraId="18F8D8B6" w14:textId="77777777" w:rsidR="00AB0EA8" w:rsidRDefault="00AB0EA8" w:rsidP="00AB0EA8"/>
    <w:p w14:paraId="339745AD" w14:textId="146C2A97" w:rsidR="009B44EB" w:rsidRDefault="009B44EB" w:rsidP="009B44EB">
      <w:pPr>
        <w:pStyle w:val="2"/>
      </w:pPr>
      <w:bookmarkStart w:id="7" w:name="_Toc17899284"/>
      <w:r>
        <w:rPr>
          <w:rFonts w:hint="eastAsia"/>
        </w:rPr>
        <w:t>操作系统参数配置</w:t>
      </w:r>
      <w:bookmarkEnd w:id="7"/>
    </w:p>
    <w:p w14:paraId="4A374EC5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网给方面的配置，</w:t>
      </w:r>
      <w:r>
        <w:t xml:space="preserve"> 要修改/etc/sysctl.conf文件</w:t>
      </w:r>
    </w:p>
    <w:p w14:paraId="3BE94F79" w14:textId="0AB5CB1C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Pr="00820213">
        <w:t>Swap调整(</w:t>
      </w:r>
      <w:r>
        <w:t>尽量不使用</w:t>
      </w:r>
      <w:r w:rsidRPr="00820213">
        <w:t>swap分区)</w:t>
      </w:r>
    </w:p>
    <w:p w14:paraId="7B3DAB17" w14:textId="4F645E4D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vm.swappiness=5</w:t>
      </w:r>
    </w:p>
    <w:p w14:paraId="46D5B900" w14:textId="0AFDC05B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#增加</w:t>
      </w:r>
      <w:r>
        <w:t>tcp支持的队列数</w:t>
      </w:r>
    </w:p>
    <w:p w14:paraId="10272240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net.ipv4.tcp_max_syn_backlog = 65535</w:t>
      </w:r>
    </w:p>
    <w:p w14:paraId="48599E48" w14:textId="45F5464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#减少断开连接时</w:t>
      </w:r>
      <w:r>
        <w:t xml:space="preserve"> ，资源回收</w:t>
      </w:r>
    </w:p>
    <w:p w14:paraId="311A105E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net.ipv4.tcp_max_tw_buckets = 8000</w:t>
      </w:r>
    </w:p>
    <w:p w14:paraId="4FF2A251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net.ipv4.tcp_tw_reuse = 1</w:t>
      </w:r>
    </w:p>
    <w:p w14:paraId="2A49D1CC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net.ipv4.tcp_tw_recycle = 1</w:t>
      </w:r>
    </w:p>
    <w:p w14:paraId="0B639340" w14:textId="6D95FE10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net.ipv4.tcp_fin_timeout = 10</w:t>
      </w:r>
    </w:p>
    <w:p w14:paraId="66250BF4" w14:textId="51CF0959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>句柄数</w:t>
      </w:r>
    </w:p>
    <w:p w14:paraId="0EA68822" w14:textId="605177EA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fs.file-max=65535</w:t>
      </w:r>
    </w:p>
    <w:p w14:paraId="0614B121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lastRenderedPageBreak/>
        <w:t>打开文件的限制</w:t>
      </w:r>
    </w:p>
    <w:p w14:paraId="62DBFF46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可以便用</w:t>
      </w:r>
      <w:r>
        <w:t>ulimit -a目录的刍各位限制，可以修改/etc/security/limits.conf文件 增加以下内容以修改打开文件数量的限制</w:t>
      </w:r>
    </w:p>
    <w:p w14:paraId="2CDD1ACA" w14:textId="779EAE9F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r>
        <w:t xml:space="preserve">soft </w:t>
      </w:r>
      <w:r w:rsidR="005D033F">
        <w:t>nproc</w:t>
      </w:r>
      <w:r>
        <w:t xml:space="preserve"> 65535</w:t>
      </w:r>
    </w:p>
    <w:p w14:paraId="2DF454D1" w14:textId="5D5B048C" w:rsidR="005D033F" w:rsidRDefault="005A21E1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r>
        <w:t xml:space="preserve">hard </w:t>
      </w:r>
      <w:r w:rsidR="005D033F">
        <w:t>nproc</w:t>
      </w:r>
      <w:r>
        <w:t xml:space="preserve"> 65535</w:t>
      </w:r>
    </w:p>
    <w:p w14:paraId="428AEAF3" w14:textId="11669B3D" w:rsidR="005D033F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 soft nofile 65535</w:t>
      </w:r>
    </w:p>
    <w:p w14:paraId="3959829D" w14:textId="285E2750" w:rsidR="005A21E1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 hard nofile 65535</w:t>
      </w:r>
    </w:p>
    <w:p w14:paraId="504E4B2E" w14:textId="39F48299" w:rsidR="00E53EFE" w:rsidRDefault="005A21E1" w:rsidP="005A21E1">
      <w:pPr>
        <w:pStyle w:val="a0"/>
        <w:ind w:firstLine="420"/>
      </w:pPr>
      <w:r>
        <w:rPr>
          <w:rFonts w:hint="eastAsia"/>
        </w:rPr>
        <w:t>除此之外最好在</w:t>
      </w:r>
      <w:r>
        <w:t>MySQL服务器上关闭iptables,selinux 等防火墙软件。</w:t>
      </w:r>
    </w:p>
    <w:p w14:paraId="6FAAA4AB" w14:textId="77777777" w:rsidR="00F50780" w:rsidRPr="00E53EFE" w:rsidRDefault="00F50780" w:rsidP="005A21E1">
      <w:pPr>
        <w:pStyle w:val="a0"/>
        <w:ind w:firstLine="420"/>
      </w:pPr>
    </w:p>
    <w:p w14:paraId="684F7FF2" w14:textId="7AB89D9A" w:rsidR="00BE366D" w:rsidRDefault="00972E31" w:rsidP="00BE366D">
      <w:pPr>
        <w:pStyle w:val="1"/>
      </w:pPr>
      <w:bookmarkStart w:id="8" w:name="_Toc17899285"/>
      <w:r>
        <w:rPr>
          <w:rFonts w:hint="eastAsia"/>
        </w:rPr>
        <w:t>磁盘规划</w:t>
      </w:r>
      <w:bookmarkEnd w:id="8"/>
    </w:p>
    <w:p w14:paraId="6C4A8082" w14:textId="77777777" w:rsidR="00EA5A15" w:rsidRPr="00EA5A15" w:rsidRDefault="00EA5A15" w:rsidP="00EA5A15">
      <w:pPr>
        <w:pStyle w:val="a0"/>
        <w:ind w:firstLine="420"/>
      </w:pPr>
    </w:p>
    <w:p w14:paraId="5AC1B2DA" w14:textId="77777777" w:rsidR="0078376E" w:rsidRPr="0078376E" w:rsidRDefault="00EA5A15" w:rsidP="0078376E">
      <w:pPr>
        <w:pStyle w:val="a0"/>
        <w:ind w:firstLine="420"/>
      </w:pPr>
      <w:r>
        <w:object w:dxaOrig="3900" w:dyaOrig="840" w14:anchorId="1E20F151">
          <v:shape id="_x0000_i1026" type="#_x0000_t75" style="width:195.1pt;height:41.8pt" o:ole="">
            <v:imagedata r:id="rId20" o:title=""/>
          </v:shape>
          <o:OLEObject Type="Embed" ProgID="Package" ShapeID="_x0000_i1026" DrawAspect="Content" ObjectID="_1629187292" r:id="rId21"/>
        </w:object>
      </w:r>
    </w:p>
    <w:p w14:paraId="4DD397F7" w14:textId="51272DA1" w:rsidR="009D1733" w:rsidRDefault="00B41F8A" w:rsidP="001C59A7">
      <w:pPr>
        <w:pStyle w:val="a0"/>
        <w:ind w:firstLine="420"/>
      </w:pPr>
      <w:r>
        <w:rPr>
          <w:rFonts w:hint="eastAsia"/>
        </w:rPr>
        <w:t>建议优先使用SSD存储设备,以提高IO</w:t>
      </w:r>
      <w:r>
        <w:t>吞吐能力</w:t>
      </w:r>
      <w:r>
        <w:rPr>
          <w:rFonts w:hint="eastAsia"/>
        </w:rPr>
        <w:t>。</w:t>
      </w:r>
    </w:p>
    <w:p w14:paraId="4979BCFD" w14:textId="670E6C34" w:rsidR="009D1733" w:rsidRPr="001C59A7" w:rsidRDefault="009D1733" w:rsidP="00B41F8A">
      <w:pPr>
        <w:pStyle w:val="a0"/>
        <w:ind w:firstLine="422"/>
      </w:pPr>
      <w:r w:rsidRPr="00D370E3">
        <w:rPr>
          <w:b/>
        </w:rPr>
        <w:t>注</w:t>
      </w:r>
      <w:r>
        <w:rPr>
          <w:rFonts w:hint="eastAsia"/>
        </w:rPr>
        <w:t>:</w:t>
      </w:r>
      <w:r>
        <w:t>为分散IO</w:t>
      </w:r>
      <w:r>
        <w:rPr>
          <w:rFonts w:hint="eastAsia"/>
        </w:rPr>
        <w:t>,</w:t>
      </w:r>
      <w:r>
        <w:t>提高IO吞吐能力</w:t>
      </w:r>
      <w:r>
        <w:rPr>
          <w:rFonts w:hint="eastAsia"/>
        </w:rPr>
        <w:t>,</w:t>
      </w:r>
      <w:r>
        <w:t>redolog</w:t>
      </w:r>
      <w:r>
        <w:rPr>
          <w:rFonts w:hint="eastAsia"/>
        </w:rPr>
        <w:t>、binlog、relaylog单独VG，数据文件单独VG，备份文件单独VG，MySQL</w:t>
      </w:r>
      <w:r w:rsidR="00613E84">
        <w:t>及其他</w:t>
      </w:r>
      <w:r>
        <w:rPr>
          <w:rFonts w:hint="eastAsia"/>
        </w:rPr>
        <w:t>软件存放本地磁盘。</w:t>
      </w:r>
    </w:p>
    <w:tbl>
      <w:tblPr>
        <w:tblStyle w:val="af6"/>
        <w:tblpPr w:leftFromText="180" w:rightFromText="180" w:vertAnchor="text" w:horzAnchor="margin" w:tblpXSpec="center" w:tblpY="440"/>
        <w:tblW w:w="9039" w:type="dxa"/>
        <w:tblLayout w:type="fixed"/>
        <w:tblLook w:val="04A0" w:firstRow="1" w:lastRow="0" w:firstColumn="1" w:lastColumn="0" w:noHBand="0" w:noVBand="1"/>
      </w:tblPr>
      <w:tblGrid>
        <w:gridCol w:w="1242"/>
        <w:gridCol w:w="2977"/>
        <w:gridCol w:w="2693"/>
        <w:gridCol w:w="2127"/>
      </w:tblGrid>
      <w:tr w:rsidR="00727018" w14:paraId="40CC5E1F" w14:textId="77777777" w:rsidTr="00844427">
        <w:trPr>
          <w:trHeight w:val="367"/>
        </w:trPr>
        <w:tc>
          <w:tcPr>
            <w:tcW w:w="1242" w:type="dxa"/>
            <w:shd w:val="clear" w:color="auto" w:fill="A6A6A6" w:themeFill="background1" w:themeFillShade="A6"/>
          </w:tcPr>
          <w:p w14:paraId="175F10F5" w14:textId="77777777" w:rsidR="00727018" w:rsidRDefault="00727018" w:rsidP="00482C63">
            <w:r>
              <w:rPr>
                <w:rFonts w:hint="eastAsia"/>
              </w:rPr>
              <w:t>目录名称</w:t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14:paraId="351A4891" w14:textId="77777777" w:rsidR="00727018" w:rsidRDefault="00727018" w:rsidP="00482C63">
            <w:r>
              <w:rPr>
                <w:rFonts w:hint="eastAsia"/>
              </w:rPr>
              <w:t>创建命令</w:t>
            </w:r>
          </w:p>
        </w:tc>
        <w:tc>
          <w:tcPr>
            <w:tcW w:w="2693" w:type="dxa"/>
            <w:shd w:val="clear" w:color="auto" w:fill="A6A6A6" w:themeFill="background1" w:themeFillShade="A6"/>
          </w:tcPr>
          <w:p w14:paraId="4C5EBA0B" w14:textId="3F2887F0" w:rsidR="00727018" w:rsidRDefault="00727018" w:rsidP="00482C63">
            <w:r>
              <w:rPr>
                <w:rFonts w:hint="eastAsia"/>
              </w:rPr>
              <w:t>大小</w:t>
            </w:r>
          </w:p>
        </w:tc>
        <w:tc>
          <w:tcPr>
            <w:tcW w:w="2127" w:type="dxa"/>
            <w:shd w:val="clear" w:color="auto" w:fill="A6A6A6" w:themeFill="background1" w:themeFillShade="A6"/>
          </w:tcPr>
          <w:p w14:paraId="691409E4" w14:textId="77777777" w:rsidR="00727018" w:rsidRDefault="00727018" w:rsidP="00482C63">
            <w:r>
              <w:rPr>
                <w:rFonts w:hint="eastAsia"/>
              </w:rPr>
              <w:t>描述</w:t>
            </w:r>
          </w:p>
        </w:tc>
      </w:tr>
      <w:tr w:rsidR="00727018" w14:paraId="6F6CC97F" w14:textId="77777777" w:rsidTr="00844427">
        <w:tc>
          <w:tcPr>
            <w:tcW w:w="1242" w:type="dxa"/>
          </w:tcPr>
          <w:p w14:paraId="7B43B37C" w14:textId="402052AD" w:rsidR="00727018" w:rsidRDefault="00727018" w:rsidP="00482C63">
            <w:r>
              <w:t>redo</w:t>
            </w:r>
            <w:r w:rsidR="00914336">
              <w:t>log</w:t>
            </w:r>
          </w:p>
        </w:tc>
        <w:tc>
          <w:tcPr>
            <w:tcW w:w="2977" w:type="dxa"/>
          </w:tcPr>
          <w:p w14:paraId="6F498F49" w14:textId="77777777" w:rsidR="00727018" w:rsidRPr="00E36DF6" w:rsidRDefault="00727018" w:rsidP="00482C63">
            <w:r>
              <w:t xml:space="preserve">mkdir–p–m 755 </w:t>
            </w:r>
            <w:r w:rsidRPr="00151EF7">
              <w:t>/</w:t>
            </w:r>
            <w:r>
              <w:t>redolog</w:t>
            </w:r>
          </w:p>
        </w:tc>
        <w:tc>
          <w:tcPr>
            <w:tcW w:w="2693" w:type="dxa"/>
          </w:tcPr>
          <w:p w14:paraId="740ACB71" w14:textId="786E4018" w:rsidR="00727018" w:rsidRDefault="00727018" w:rsidP="00482C63">
            <w:r>
              <w:rPr>
                <w:rFonts w:hint="eastAsia"/>
              </w:rPr>
              <w:t>1</w:t>
            </w:r>
            <w:r>
              <w:t>50G以上</w:t>
            </w:r>
          </w:p>
        </w:tc>
        <w:tc>
          <w:tcPr>
            <w:tcW w:w="2127" w:type="dxa"/>
          </w:tcPr>
          <w:p w14:paraId="5D2BABDB" w14:textId="1B858A1B" w:rsidR="00727018" w:rsidRDefault="00727018" w:rsidP="00482C63">
            <w:r>
              <w:rPr>
                <w:rFonts w:hint="eastAsia"/>
              </w:rPr>
              <w:t>数据文件</w:t>
            </w:r>
            <w:r w:rsidR="009D1733">
              <w:rPr>
                <w:rFonts w:hint="eastAsia"/>
              </w:rPr>
              <w:t>（</w:t>
            </w:r>
            <w:r w:rsidR="00844427">
              <w:rPr>
                <w:rFonts w:hint="eastAsia"/>
              </w:rPr>
              <w:t>logvg</w:t>
            </w:r>
            <w:r w:rsidR="009D1733">
              <w:rPr>
                <w:rFonts w:hint="eastAsia"/>
              </w:rPr>
              <w:t>）</w:t>
            </w:r>
          </w:p>
        </w:tc>
      </w:tr>
      <w:tr w:rsidR="00727018" w14:paraId="02DD7AC8" w14:textId="77777777" w:rsidTr="00844427">
        <w:tc>
          <w:tcPr>
            <w:tcW w:w="1242" w:type="dxa"/>
          </w:tcPr>
          <w:p w14:paraId="3B7AFE47" w14:textId="77777777" w:rsidR="00727018" w:rsidRDefault="00727018" w:rsidP="00482C63">
            <w:r>
              <w:rPr>
                <w:rFonts w:hint="eastAsia"/>
              </w:rPr>
              <w:t>datadir</w:t>
            </w:r>
          </w:p>
        </w:tc>
        <w:tc>
          <w:tcPr>
            <w:tcW w:w="2977" w:type="dxa"/>
          </w:tcPr>
          <w:p w14:paraId="7879CE6B" w14:textId="77777777" w:rsidR="00727018" w:rsidRPr="00E36DF6" w:rsidRDefault="00727018" w:rsidP="00482C63">
            <w:r>
              <w:t xml:space="preserve">mkdir–p–m 755 </w:t>
            </w:r>
            <w:r w:rsidRPr="00151EF7">
              <w:t>/data</w:t>
            </w:r>
          </w:p>
        </w:tc>
        <w:tc>
          <w:tcPr>
            <w:tcW w:w="2693" w:type="dxa"/>
          </w:tcPr>
          <w:p w14:paraId="73F0DCE6" w14:textId="39452972" w:rsidR="00727018" w:rsidRDefault="00727018" w:rsidP="00482C63">
            <w:r>
              <w:rPr>
                <w:rFonts w:hint="eastAsia"/>
              </w:rPr>
              <w:t>业务数据量</w:t>
            </w:r>
          </w:p>
        </w:tc>
        <w:tc>
          <w:tcPr>
            <w:tcW w:w="2127" w:type="dxa"/>
          </w:tcPr>
          <w:p w14:paraId="7A575179" w14:textId="2DD99FD2" w:rsidR="00727018" w:rsidRDefault="00727018" w:rsidP="00482C63">
            <w:r>
              <w:rPr>
                <w:rFonts w:hint="eastAsia"/>
              </w:rPr>
              <w:t>数据文件</w:t>
            </w:r>
            <w:r w:rsidR="00844427">
              <w:rPr>
                <w:rFonts w:hint="eastAsia"/>
              </w:rPr>
              <w:t>（datavg）</w:t>
            </w:r>
          </w:p>
        </w:tc>
      </w:tr>
      <w:tr w:rsidR="00727018" w14:paraId="3B1BE5EC" w14:textId="77777777" w:rsidTr="00844427">
        <w:trPr>
          <w:trHeight w:val="423"/>
        </w:trPr>
        <w:tc>
          <w:tcPr>
            <w:tcW w:w="1242" w:type="dxa"/>
          </w:tcPr>
          <w:p w14:paraId="05BC0CD2" w14:textId="75C92696" w:rsidR="00727018" w:rsidRDefault="009D1733" w:rsidP="00482C63">
            <w:r>
              <w:t>b</w:t>
            </w:r>
            <w:r w:rsidR="00727018" w:rsidRPr="00E36DF6">
              <w:t>in</w:t>
            </w:r>
            <w:r>
              <w:t>log</w:t>
            </w:r>
          </w:p>
        </w:tc>
        <w:tc>
          <w:tcPr>
            <w:tcW w:w="2977" w:type="dxa"/>
          </w:tcPr>
          <w:p w14:paraId="1A4496AE" w14:textId="77777777" w:rsidR="00727018" w:rsidRDefault="00727018" w:rsidP="00482C63">
            <w:r>
              <w:t xml:space="preserve">mkdir–p–m 755 </w:t>
            </w:r>
            <w:r w:rsidRPr="00151EF7">
              <w:t>/binlog</w:t>
            </w:r>
          </w:p>
        </w:tc>
        <w:tc>
          <w:tcPr>
            <w:tcW w:w="2693" w:type="dxa"/>
          </w:tcPr>
          <w:p w14:paraId="54555922" w14:textId="058F4171" w:rsidR="00727018" w:rsidRDefault="00727018" w:rsidP="00482C63">
            <w:r>
              <w:rPr>
                <w:rFonts w:hint="eastAsia"/>
              </w:rPr>
              <w:t>2</w:t>
            </w:r>
            <w:r>
              <w:t>00G以上</w:t>
            </w:r>
            <w:r>
              <w:rPr>
                <w:rFonts w:hint="eastAsia"/>
              </w:rPr>
              <w:t>(</w:t>
            </w:r>
            <w:r w:rsidR="00840E8A">
              <w:rPr>
                <w:rFonts w:hint="eastAsia"/>
              </w:rPr>
              <w:t>与</w:t>
            </w:r>
            <w:r>
              <w:rPr>
                <w:rFonts w:hint="eastAsia"/>
              </w:rPr>
              <w:t>业务量相关)</w:t>
            </w:r>
          </w:p>
        </w:tc>
        <w:tc>
          <w:tcPr>
            <w:tcW w:w="2127" w:type="dxa"/>
          </w:tcPr>
          <w:p w14:paraId="69494654" w14:textId="189B7192" w:rsidR="00727018" w:rsidRDefault="00727018" w:rsidP="00482C63">
            <w:r>
              <w:rPr>
                <w:rFonts w:hint="eastAsia"/>
              </w:rPr>
              <w:t>二进制日志</w:t>
            </w:r>
            <w:r w:rsidR="00844427">
              <w:rPr>
                <w:rFonts w:hint="eastAsia"/>
              </w:rPr>
              <w:t>（logvg）</w:t>
            </w:r>
          </w:p>
        </w:tc>
      </w:tr>
      <w:tr w:rsidR="00966A2A" w14:paraId="060D86AF" w14:textId="77777777" w:rsidTr="00844427">
        <w:tc>
          <w:tcPr>
            <w:tcW w:w="1242" w:type="dxa"/>
          </w:tcPr>
          <w:p w14:paraId="3065BAEB" w14:textId="77777777" w:rsidR="00966A2A" w:rsidRDefault="00966A2A" w:rsidP="00482C63">
            <w:r>
              <w:rPr>
                <w:rFonts w:hint="eastAsia"/>
              </w:rPr>
              <w:t>soft</w:t>
            </w:r>
          </w:p>
        </w:tc>
        <w:tc>
          <w:tcPr>
            <w:tcW w:w="2977" w:type="dxa"/>
          </w:tcPr>
          <w:p w14:paraId="49C0A742" w14:textId="0AA13C37" w:rsidR="00966A2A" w:rsidRDefault="00BF7190" w:rsidP="00482C63">
            <w:r>
              <w:t>mkdir –p –m 755 /opt/mysql</w:t>
            </w:r>
          </w:p>
        </w:tc>
        <w:tc>
          <w:tcPr>
            <w:tcW w:w="2693" w:type="dxa"/>
          </w:tcPr>
          <w:p w14:paraId="7EDD594D" w14:textId="37B3943C" w:rsidR="00966A2A" w:rsidRDefault="00966A2A" w:rsidP="00482C63">
            <w:r>
              <w:rPr>
                <w:rFonts w:hint="eastAsia"/>
              </w:rPr>
              <w:t>1</w:t>
            </w:r>
            <w:r>
              <w:t>00G</w:t>
            </w:r>
            <w:r w:rsidR="00956BEC">
              <w:t>(系统本地磁盘)</w:t>
            </w:r>
          </w:p>
        </w:tc>
        <w:tc>
          <w:tcPr>
            <w:tcW w:w="2127" w:type="dxa"/>
          </w:tcPr>
          <w:p w14:paraId="0CB7E65F" w14:textId="2416ADA9" w:rsidR="00966A2A" w:rsidRDefault="00966A2A" w:rsidP="00482C63">
            <w:r>
              <w:rPr>
                <w:rFonts w:hint="eastAsia"/>
              </w:rPr>
              <w:t>软件包</w:t>
            </w:r>
            <w:r w:rsidR="00844427">
              <w:rPr>
                <w:rFonts w:hint="eastAsia"/>
              </w:rPr>
              <w:t>（本地磁盘）</w:t>
            </w:r>
          </w:p>
        </w:tc>
      </w:tr>
      <w:tr w:rsidR="00966A2A" w14:paraId="0DABB561" w14:textId="77777777" w:rsidTr="00844427">
        <w:tc>
          <w:tcPr>
            <w:tcW w:w="1242" w:type="dxa"/>
          </w:tcPr>
          <w:p w14:paraId="4FF49594" w14:textId="77777777" w:rsidR="00966A2A" w:rsidRDefault="00966A2A" w:rsidP="00482C63">
            <w:r>
              <w:t>backup</w:t>
            </w:r>
          </w:p>
        </w:tc>
        <w:tc>
          <w:tcPr>
            <w:tcW w:w="2977" w:type="dxa"/>
          </w:tcPr>
          <w:p w14:paraId="751B3CD5" w14:textId="6C290FC1" w:rsidR="00966A2A" w:rsidRDefault="0008771D" w:rsidP="00482C63">
            <w:r>
              <w:t>m</w:t>
            </w:r>
            <w:r w:rsidR="00966A2A">
              <w:t>kdir –p  -m 755 /backup</w:t>
            </w:r>
          </w:p>
        </w:tc>
        <w:tc>
          <w:tcPr>
            <w:tcW w:w="2693" w:type="dxa"/>
          </w:tcPr>
          <w:p w14:paraId="30F9B110" w14:textId="561B8A3D" w:rsidR="00966A2A" w:rsidRDefault="00966A2A" w:rsidP="00482C63">
            <w:r>
              <w:t>数据量</w:t>
            </w:r>
            <w:r>
              <w:rPr>
                <w:rFonts w:hint="eastAsia"/>
              </w:rPr>
              <w:t>*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5以上</w:t>
            </w:r>
          </w:p>
        </w:tc>
        <w:tc>
          <w:tcPr>
            <w:tcW w:w="2127" w:type="dxa"/>
          </w:tcPr>
          <w:p w14:paraId="760A8C0D" w14:textId="20FEBD97" w:rsidR="00966A2A" w:rsidRDefault="00844427" w:rsidP="00482C63">
            <w:r>
              <w:t>备份</w:t>
            </w:r>
            <w:r>
              <w:rPr>
                <w:rFonts w:hint="eastAsia"/>
              </w:rPr>
              <w:t>（backup</w:t>
            </w:r>
            <w:r>
              <w:t>vg</w:t>
            </w:r>
            <w:r>
              <w:rPr>
                <w:rFonts w:hint="eastAsia"/>
              </w:rPr>
              <w:t>）</w:t>
            </w:r>
          </w:p>
        </w:tc>
      </w:tr>
    </w:tbl>
    <w:p w14:paraId="5131D564" w14:textId="223801F5" w:rsidR="00E36DF6" w:rsidRDefault="00E36DF6" w:rsidP="009F5495">
      <w:pPr>
        <w:pStyle w:val="a0"/>
        <w:ind w:firstLine="420"/>
      </w:pPr>
    </w:p>
    <w:p w14:paraId="4FE4A038" w14:textId="76EE24AD" w:rsidR="00972E31" w:rsidRDefault="00972E31" w:rsidP="00972E31">
      <w:pPr>
        <w:pStyle w:val="1"/>
      </w:pPr>
      <w:bookmarkStart w:id="9" w:name="_Toc400635479"/>
      <w:bookmarkStart w:id="10" w:name="_Toc17899286"/>
      <w:bookmarkStart w:id="11" w:name="_Toc400635480"/>
      <w:r w:rsidRPr="00AB0EA8">
        <w:rPr>
          <w:rFonts w:hint="eastAsia"/>
        </w:rPr>
        <w:t>所需软件</w:t>
      </w:r>
      <w:bookmarkEnd w:id="9"/>
      <w:r>
        <w:rPr>
          <w:rFonts w:hint="eastAsia"/>
        </w:rPr>
        <w:t>及版本描述</w:t>
      </w:r>
      <w:bookmarkEnd w:id="10"/>
    </w:p>
    <w:p w14:paraId="49518B1D" w14:textId="22D8C6F7" w:rsidR="00A23AD9" w:rsidRPr="00E0382D" w:rsidRDefault="00A23AD9" w:rsidP="00E0382D">
      <w:pPr>
        <w:rPr>
          <w:b/>
        </w:rPr>
      </w:pPr>
      <w:r w:rsidRPr="00E0382D">
        <w:rPr>
          <w:b/>
        </w:rPr>
        <w:t>M</w:t>
      </w:r>
      <w:r w:rsidRPr="00E0382D">
        <w:rPr>
          <w:rFonts w:hint="eastAsia"/>
          <w:b/>
        </w:rPr>
        <w:t>y</w:t>
      </w:r>
      <w:r w:rsidR="005F5775" w:rsidRPr="00E0382D">
        <w:rPr>
          <w:b/>
        </w:rPr>
        <w:t>SQL</w:t>
      </w:r>
      <w:r w:rsidRPr="00E0382D">
        <w:rPr>
          <w:rFonts w:hint="eastAsia"/>
          <w:b/>
        </w:rPr>
        <w:t>软件包上传</w:t>
      </w:r>
    </w:p>
    <w:tbl>
      <w:tblPr>
        <w:tblStyle w:val="af6"/>
        <w:tblW w:w="8647" w:type="dxa"/>
        <w:jc w:val="center"/>
        <w:tblLook w:val="04A0" w:firstRow="1" w:lastRow="0" w:firstColumn="1" w:lastColumn="0" w:noHBand="0" w:noVBand="1"/>
      </w:tblPr>
      <w:tblGrid>
        <w:gridCol w:w="5104"/>
        <w:gridCol w:w="3543"/>
      </w:tblGrid>
      <w:tr w:rsidR="00A23AD9" w:rsidRPr="00AB0EA8" w14:paraId="7680D0B2" w14:textId="77777777" w:rsidTr="00803B0E">
        <w:trPr>
          <w:jc w:val="center"/>
        </w:trPr>
        <w:tc>
          <w:tcPr>
            <w:tcW w:w="5104" w:type="dxa"/>
            <w:shd w:val="clear" w:color="auto" w:fill="BFBFBF" w:themeFill="background1" w:themeFillShade="BF"/>
          </w:tcPr>
          <w:p w14:paraId="5852A828" w14:textId="77777777" w:rsidR="00A23AD9" w:rsidRPr="00AB0EA8" w:rsidRDefault="00A23AD9" w:rsidP="009D48E0">
            <w:r w:rsidRPr="00AB0EA8">
              <w:rPr>
                <w:rFonts w:hint="eastAsia"/>
              </w:rPr>
              <w:t>软件</w:t>
            </w:r>
            <w:r>
              <w:rPr>
                <w:rFonts w:hint="eastAsia"/>
              </w:rPr>
              <w:t>包名称</w:t>
            </w:r>
          </w:p>
        </w:tc>
        <w:tc>
          <w:tcPr>
            <w:tcW w:w="3543" w:type="dxa"/>
            <w:shd w:val="clear" w:color="auto" w:fill="BFBFBF" w:themeFill="background1" w:themeFillShade="BF"/>
          </w:tcPr>
          <w:p w14:paraId="7609F173" w14:textId="77777777" w:rsidR="00A23AD9" w:rsidRPr="00AB0EA8" w:rsidRDefault="00A23AD9" w:rsidP="009D48E0">
            <w:r>
              <w:rPr>
                <w:rFonts w:hint="eastAsia"/>
              </w:rPr>
              <w:t>备注说明</w:t>
            </w:r>
          </w:p>
        </w:tc>
      </w:tr>
      <w:tr w:rsidR="00D965DF" w:rsidRPr="00AB0EA8" w14:paraId="783FF2C2" w14:textId="77777777" w:rsidTr="00803B0E">
        <w:trPr>
          <w:trHeight w:val="468"/>
          <w:jc w:val="center"/>
        </w:trPr>
        <w:tc>
          <w:tcPr>
            <w:tcW w:w="5104" w:type="dxa"/>
          </w:tcPr>
          <w:p w14:paraId="7F05CA54" w14:textId="7D2EEA20" w:rsidR="00D965DF" w:rsidRPr="00AB0EA8" w:rsidRDefault="005E6EEB" w:rsidP="003F65A8">
            <w:r>
              <w:t>mysql-5.7.</w:t>
            </w:r>
            <w:r>
              <w:rPr>
                <w:rFonts w:hint="eastAsia"/>
              </w:rPr>
              <w:t>**</w:t>
            </w:r>
            <w:r w:rsidR="008830B2" w:rsidRPr="008830B2">
              <w:t>.el7.x86_64.rpm-bundle.tar</w:t>
            </w:r>
          </w:p>
        </w:tc>
        <w:tc>
          <w:tcPr>
            <w:tcW w:w="3543" w:type="dxa"/>
          </w:tcPr>
          <w:p w14:paraId="1C2FFE6A" w14:textId="6322189E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D965DF" w:rsidRPr="00AB0EA8" w14:paraId="1EA264E8" w14:textId="77777777" w:rsidTr="00803B0E">
        <w:trPr>
          <w:trHeight w:val="468"/>
          <w:jc w:val="center"/>
        </w:trPr>
        <w:tc>
          <w:tcPr>
            <w:tcW w:w="5104" w:type="dxa"/>
          </w:tcPr>
          <w:p w14:paraId="4850FCE7" w14:textId="3B05A151" w:rsidR="00D965DF" w:rsidRPr="00AB0EA8" w:rsidRDefault="00803B0E" w:rsidP="00803B0E">
            <w:r>
              <w:lastRenderedPageBreak/>
              <w:t>Percona-XtraBackup-2.4.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660310A5" w14:textId="4837927B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803B0E" w:rsidRPr="00AB0EA8" w14:paraId="6351AF38" w14:textId="77777777" w:rsidTr="00803B0E">
        <w:trPr>
          <w:trHeight w:val="468"/>
          <w:jc w:val="center"/>
        </w:trPr>
        <w:tc>
          <w:tcPr>
            <w:tcW w:w="5104" w:type="dxa"/>
          </w:tcPr>
          <w:p w14:paraId="054B7207" w14:textId="50873C32" w:rsidR="00803B0E" w:rsidRDefault="00803B0E" w:rsidP="00803B0E">
            <w:r>
              <w:t>percona-toolkit-3.0.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3A622C7E" w14:textId="41E3A9D0" w:rsidR="00803B0E" w:rsidRDefault="00803B0E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A23AD9" w:rsidRPr="00AB0EA8" w14:paraId="5EDA390A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46D329AF" w14:textId="04486261" w:rsidR="00A23AD9" w:rsidRPr="00AB0EA8" w:rsidRDefault="00D965DF" w:rsidP="005F5775">
            <w:r w:rsidRPr="00D965DF">
              <w:t>mysql-shell-</w:t>
            </w:r>
            <w:r>
              <w:rPr>
                <w:rFonts w:hint="eastAsia"/>
              </w:rPr>
              <w:t>***</w:t>
            </w:r>
            <w:r w:rsidRPr="00D965DF">
              <w:t>.el7.x86_64.rpm</w:t>
            </w:r>
          </w:p>
        </w:tc>
        <w:tc>
          <w:tcPr>
            <w:tcW w:w="3543" w:type="dxa"/>
          </w:tcPr>
          <w:p w14:paraId="2DF30381" w14:textId="326D968E" w:rsidR="00A23AD9" w:rsidRPr="00AB0EA8" w:rsidRDefault="00A23AD9" w:rsidP="009D48E0">
            <w:r>
              <w:rPr>
                <w:rFonts w:hint="eastAsia"/>
              </w:rPr>
              <w:t>上传到</w:t>
            </w:r>
            <w:r w:rsidR="00212402"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904F7C" w:rsidRPr="00AB0EA8" w14:paraId="03B6E485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370A6AD1" w14:textId="50E03291" w:rsidR="00904F7C" w:rsidRDefault="00904F7C" w:rsidP="005F5775">
            <w:r w:rsidRPr="00904F7C">
              <w:t>CentOS-7-x86_64-DVD-</w:t>
            </w:r>
            <w:r>
              <w:rPr>
                <w:rFonts w:hint="eastAsia"/>
              </w:rPr>
              <w:t>****.</w:t>
            </w:r>
            <w:r>
              <w:t>iso</w:t>
            </w:r>
          </w:p>
        </w:tc>
        <w:tc>
          <w:tcPr>
            <w:tcW w:w="3543" w:type="dxa"/>
          </w:tcPr>
          <w:p w14:paraId="25B09E55" w14:textId="22961245" w:rsidR="00904F7C" w:rsidRDefault="00904F7C" w:rsidP="009D48E0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>
              <w:rPr>
                <w:rFonts w:hint="eastAsia"/>
              </w:rPr>
              <w:t>,</w:t>
            </w:r>
            <w:r>
              <w:t>并配置本地yum源</w:t>
            </w:r>
          </w:p>
        </w:tc>
      </w:tr>
    </w:tbl>
    <w:p w14:paraId="37731E38" w14:textId="77777777" w:rsidR="00972E31" w:rsidRDefault="00972E31" w:rsidP="00447091">
      <w:pPr>
        <w:pStyle w:val="a0"/>
        <w:ind w:firstLineChars="0" w:firstLine="0"/>
      </w:pPr>
    </w:p>
    <w:p w14:paraId="49367318" w14:textId="1CF911D7" w:rsidR="00AB0EA8" w:rsidRDefault="00AB0EA8" w:rsidP="00AB0EA8">
      <w:pPr>
        <w:pStyle w:val="1"/>
      </w:pPr>
      <w:bookmarkStart w:id="12" w:name="_Toc17899287"/>
      <w:r w:rsidRPr="00AB0EA8">
        <w:t>安</w:t>
      </w:r>
      <w:r w:rsidRPr="00AB0EA8">
        <w:rPr>
          <w:rFonts w:hint="eastAsia"/>
        </w:rPr>
        <w:t>装</w:t>
      </w:r>
      <w:bookmarkEnd w:id="11"/>
      <w:r w:rsidR="00D759A6">
        <w:rPr>
          <w:rFonts w:hint="eastAsia"/>
        </w:rPr>
        <w:t>MySQL</w:t>
      </w:r>
      <w:bookmarkEnd w:id="12"/>
    </w:p>
    <w:p w14:paraId="55ABC1FC" w14:textId="77777777" w:rsidR="00972E31" w:rsidRPr="00972E31" w:rsidRDefault="00972E31" w:rsidP="00972E31">
      <w:pPr>
        <w:pStyle w:val="2"/>
      </w:pPr>
      <w:bookmarkStart w:id="13" w:name="_Toc17899288"/>
      <w:r w:rsidRPr="00972E31">
        <w:t>安装前配置</w:t>
      </w:r>
      <w:bookmarkEnd w:id="13"/>
    </w:p>
    <w:p w14:paraId="0039B79D" w14:textId="77777777" w:rsidR="00EA573E" w:rsidRDefault="00972E31" w:rsidP="00EA573E">
      <w:pPr>
        <w:rPr>
          <w:b/>
        </w:rPr>
      </w:pPr>
      <w:r w:rsidRPr="00972E31">
        <w:rPr>
          <w:rFonts w:hint="eastAsia"/>
          <w:b/>
        </w:rPr>
        <w:t>卸载操作系统自带的MySQL</w:t>
      </w:r>
    </w:p>
    <w:p w14:paraId="11354D5B" w14:textId="4145C3E6" w:rsidR="00972E31" w:rsidRPr="007A01A6" w:rsidRDefault="00972E31" w:rsidP="007A01A6">
      <w:pPr>
        <w:pStyle w:val="a0"/>
        <w:ind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r>
        <w:rPr>
          <w:rFonts w:hint="eastAsia"/>
        </w:rPr>
        <w:t>的两台数据库服务器上操作。</w:t>
      </w:r>
    </w:p>
    <w:p w14:paraId="44E54738" w14:textId="77777777" w:rsidR="00972E31" w:rsidRPr="007F7250" w:rsidRDefault="00972E31" w:rsidP="007A01A6">
      <w:pPr>
        <w:pStyle w:val="a0"/>
        <w:ind w:firstLine="420"/>
      </w:pPr>
      <w:r>
        <w:rPr>
          <w:rFonts w:hint="eastAsia"/>
        </w:rPr>
        <w:t>查看系统是否默认安装MySQL。</w:t>
      </w:r>
    </w:p>
    <w:p w14:paraId="2AE9FACC" w14:textId="33B4115A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r w:rsidRPr="00314A29">
        <w:t xml:space="preserve"> rpm -qa | grep mysql</w:t>
      </w:r>
    </w:p>
    <w:p w14:paraId="6D473A93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314A29">
        <w:t>perl-DBD-mysql-4.021-7.178.x86_64</w:t>
      </w:r>
    </w:p>
    <w:p w14:paraId="609F0AC4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314A29">
        <w:t>libmysqlclient18-10.0.27-12.1.x86_64</w:t>
      </w:r>
    </w:p>
    <w:p w14:paraId="506CFAA9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通过命令查看到已安装的</w:t>
      </w:r>
      <w:r>
        <w:t>,</w:t>
      </w:r>
      <w:r>
        <w:rPr>
          <w:rFonts w:hint="eastAsia"/>
        </w:rPr>
        <w:t>非mysql开头的程序包可以不删除</w:t>
      </w:r>
    </w:p>
    <w:p w14:paraId="7FD91017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通过如下命令删除：</w:t>
      </w:r>
    </w:p>
    <w:p w14:paraId="454B355F" w14:textId="6B1BEC2F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r w:rsidRPr="00314A29">
        <w:t>rpm -e perl-DBD-mysql-4.021-7.178.x86_64 --nodeps</w:t>
      </w:r>
    </w:p>
    <w:p w14:paraId="714B5074" w14:textId="2940BD8A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r w:rsidRPr="00314A29">
        <w:t>rpm -e libmysqlclient18-10.0.27-12.1.x86_64 --nodeps</w:t>
      </w:r>
    </w:p>
    <w:p w14:paraId="715A7543" w14:textId="77777777" w:rsidR="00972E31" w:rsidRPr="00972E31" w:rsidRDefault="00972E31" w:rsidP="00972E31">
      <w:pPr>
        <w:rPr>
          <w:b/>
        </w:rPr>
      </w:pPr>
      <w:r w:rsidRPr="00972E31">
        <w:rPr>
          <w:rFonts w:hint="eastAsia"/>
          <w:b/>
        </w:rPr>
        <w:t>卸载操作系统自带的</w:t>
      </w:r>
      <w:r w:rsidRPr="00972E31">
        <w:rPr>
          <w:b/>
        </w:rPr>
        <w:t>MariaDB</w:t>
      </w:r>
      <w:r w:rsidRPr="00972E31">
        <w:rPr>
          <w:rFonts w:hint="eastAsia"/>
          <w:b/>
        </w:rPr>
        <w:t>数据库</w:t>
      </w:r>
    </w:p>
    <w:p w14:paraId="365186BF" w14:textId="77777777" w:rsidR="00972E31" w:rsidRDefault="00972E31" w:rsidP="00972E31">
      <w:pPr>
        <w:pStyle w:val="a0"/>
        <w:ind w:firstLine="420"/>
      </w:pPr>
      <w:r>
        <w:rPr>
          <w:rFonts w:hint="eastAsia"/>
        </w:rPr>
        <w:t>在两台数据库服务器上查看是否已经安装</w:t>
      </w:r>
      <w:r w:rsidRPr="006A4D6E">
        <w:t>MariaDB</w:t>
      </w:r>
      <w:r>
        <w:rPr>
          <w:rFonts w:hint="eastAsia"/>
        </w:rPr>
        <w:t>数据库</w:t>
      </w:r>
    </w:p>
    <w:p w14:paraId="70AB2D84" w14:textId="0388AA54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rpm -qa | grep -i MariaDB</w:t>
      </w:r>
    </w:p>
    <w:p w14:paraId="71FE22E0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mariadb-client-10.0.27-12.1.x86_64</w:t>
      </w:r>
    </w:p>
    <w:p w14:paraId="3D8CEA61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mariadb-errormessages-10.0.27-12.1.x86_64</w:t>
      </w:r>
    </w:p>
    <w:p w14:paraId="766E09B2" w14:textId="2648F9C5" w:rsidR="00972E31" w:rsidRPr="00E0382D" w:rsidRDefault="00972E31" w:rsidP="00E0382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mariadb-10.0.27-12.1.x86_64</w:t>
      </w:r>
    </w:p>
    <w:p w14:paraId="7676DC22" w14:textId="77777777" w:rsidR="00972E31" w:rsidRPr="007A01A6" w:rsidRDefault="00972E31" w:rsidP="007A01A6">
      <w:pPr>
        <w:pStyle w:val="a0"/>
        <w:ind w:firstLine="420"/>
      </w:pPr>
      <w:r w:rsidRPr="007A01A6">
        <w:t xml:space="preserve"> </w:t>
      </w:r>
      <w:r w:rsidRPr="007A01A6">
        <w:rPr>
          <w:rFonts w:hint="eastAsia"/>
        </w:rPr>
        <w:t>卸载</w:t>
      </w:r>
      <w:r w:rsidRPr="007A01A6">
        <w:t>MariaDB</w:t>
      </w:r>
      <w:r w:rsidRPr="007A01A6">
        <w:rPr>
          <w:rFonts w:hint="eastAsia"/>
        </w:rPr>
        <w:t>数据库：</w:t>
      </w:r>
    </w:p>
    <w:p w14:paraId="48E808E6" w14:textId="1F2BE475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># rpm -e mariadb-10.0.27-12.1.x86_64</w:t>
      </w:r>
    </w:p>
    <w:p w14:paraId="08AA45D6" w14:textId="71E817FF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># rpm -e mariadb-client-10.0.27-12.1.x86_64</w:t>
      </w:r>
    </w:p>
    <w:p w14:paraId="0745D3E6" w14:textId="6FED7404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lastRenderedPageBreak/>
        <w:t># rpm -e mariadb-errormessages-10.0.27-12.1.x86_64</w:t>
      </w:r>
    </w:p>
    <w:p w14:paraId="76187D3C" w14:textId="77777777" w:rsidR="00605E81" w:rsidRPr="00D14783" w:rsidRDefault="00605E81" w:rsidP="00605E81">
      <w:pPr>
        <w:pStyle w:val="2"/>
      </w:pPr>
      <w:bookmarkStart w:id="14" w:name="_Toc17899289"/>
      <w:r>
        <w:t>安装</w:t>
      </w:r>
      <w:r>
        <w:rPr>
          <w:rFonts w:hint="eastAsia"/>
        </w:rPr>
        <w:t xml:space="preserve"> MySQL</w:t>
      </w:r>
      <w:r>
        <w:t xml:space="preserve"> shell</w:t>
      </w:r>
      <w:bookmarkEnd w:id="14"/>
    </w:p>
    <w:p w14:paraId="4726CEC2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cd /opt</w:t>
      </w:r>
      <w:r w:rsidRPr="004508FF">
        <w:t>/soft</w:t>
      </w:r>
      <w:r>
        <w:t>/</w:t>
      </w:r>
    </w:p>
    <w:p w14:paraId="36D6CA69" w14:textId="14878E84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r w:rsidRPr="004508FF">
        <w:t xml:space="preserve">tar -xvf </w:t>
      </w:r>
      <w:r w:rsidR="008D6854" w:rsidRPr="00D965DF">
        <w:t>mysql-shell-</w:t>
      </w:r>
      <w:r w:rsidR="008D6854">
        <w:rPr>
          <w:rFonts w:hint="eastAsia"/>
        </w:rPr>
        <w:t>***</w:t>
      </w:r>
      <w:r w:rsidR="008D6854" w:rsidRPr="00D965DF">
        <w:t>.el7.x86_64.rpm</w:t>
      </w:r>
    </w:p>
    <w:p w14:paraId="691FE121" w14:textId="5545A6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AE2D19">
        <w:t xml:space="preserve"> </w:t>
      </w:r>
      <w:r>
        <w:rPr>
          <w:rFonts w:hint="eastAsia"/>
        </w:rPr>
        <w:t>c</w:t>
      </w:r>
      <w:r>
        <w:t>d mysql*</w:t>
      </w:r>
    </w:p>
    <w:p w14:paraId="070C97AB" w14:textId="52496A79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r w:rsidR="009B1633">
        <w:rPr>
          <w:rFonts w:hint="eastAsia"/>
        </w:rPr>
        <w:t>MySQL</w:t>
      </w:r>
      <w:r w:rsidR="009B1633">
        <w:t xml:space="preserve"> shell</w:t>
      </w:r>
      <w:r>
        <w:rPr>
          <w:rFonts w:hint="eastAsia"/>
        </w:rPr>
        <w:t>数据库：</w:t>
      </w:r>
    </w:p>
    <w:p w14:paraId="39FEB4B8" w14:textId="73B7D134" w:rsidR="00C536AC" w:rsidRDefault="00C536AC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mkdir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r>
        <w:t>mysql</w:t>
      </w:r>
      <w:r>
        <w:rPr>
          <w:rFonts w:hint="eastAsia"/>
        </w:rPr>
        <w:t>-</w:t>
      </w:r>
      <w:r>
        <w:t>shell</w:t>
      </w:r>
    </w:p>
    <w:p w14:paraId="24897071" w14:textId="7089274C" w:rsidR="00605E81" w:rsidRP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rpm -ivh --prefix=/opt</w:t>
      </w:r>
      <w:r>
        <w:rPr>
          <w:rFonts w:hint="eastAsia"/>
        </w:rPr>
        <w:t>/</w:t>
      </w:r>
      <w:r>
        <w:t>mysql</w:t>
      </w:r>
      <w:r w:rsidR="0088624C">
        <w:rPr>
          <w:rFonts w:hint="eastAsia"/>
        </w:rPr>
        <w:t>-</w:t>
      </w:r>
      <w:r w:rsidR="0088624C">
        <w:t>shell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2A9108D4" w14:textId="3A3F5581" w:rsidR="00AE765A" w:rsidRDefault="00D14783" w:rsidP="00AE765A">
      <w:pPr>
        <w:pStyle w:val="2"/>
      </w:pPr>
      <w:bookmarkStart w:id="15" w:name="_Toc17899290"/>
      <w:r>
        <w:rPr>
          <w:rFonts w:hint="eastAsia"/>
        </w:rPr>
        <w:t>安装</w:t>
      </w:r>
      <w:r w:rsidR="003C5C8B">
        <w:rPr>
          <w:rFonts w:hint="eastAsia"/>
        </w:rPr>
        <w:t>P</w:t>
      </w:r>
      <w:r w:rsidR="00592659">
        <w:t xml:space="preserve">ercona </w:t>
      </w:r>
      <w:r w:rsidR="003C5C8B">
        <w:t>T</w:t>
      </w:r>
      <w:r w:rsidR="00AE765A" w:rsidRPr="00AE765A">
        <w:t>oolkit</w:t>
      </w:r>
      <w:bookmarkEnd w:id="15"/>
    </w:p>
    <w:p w14:paraId="245265AE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cd /opt</w:t>
      </w:r>
      <w:r w:rsidRPr="004508FF">
        <w:t>/soft</w:t>
      </w:r>
      <w:r>
        <w:t>/</w:t>
      </w:r>
    </w:p>
    <w:p w14:paraId="08138FE4" w14:textId="1116344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r w:rsidRPr="004508FF">
        <w:t xml:space="preserve">tar -xvf </w:t>
      </w:r>
      <w:r w:rsidR="0093564A">
        <w:t>percona-toolkit-3.0.</w:t>
      </w:r>
      <w:r w:rsidR="0093564A">
        <w:rPr>
          <w:rFonts w:hint="eastAsia"/>
        </w:rPr>
        <w:t>*</w:t>
      </w:r>
      <w:r w:rsidR="0093564A" w:rsidRPr="00803B0E">
        <w:t>-el7-x86_64-bundle.tar</w:t>
      </w:r>
    </w:p>
    <w:p w14:paraId="7183E2D6" w14:textId="3859E6C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E94BE8">
        <w:t xml:space="preserve"> </w:t>
      </w:r>
      <w:r>
        <w:rPr>
          <w:rFonts w:hint="eastAsia"/>
        </w:rPr>
        <w:t>c</w:t>
      </w:r>
      <w:r>
        <w:t>d mysql*</w:t>
      </w:r>
    </w:p>
    <w:p w14:paraId="6BA210BE" w14:textId="250EF38D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r w:rsidR="00592659">
        <w:t xml:space="preserve">percona </w:t>
      </w:r>
      <w:r w:rsidR="008B5457" w:rsidRPr="00AE765A">
        <w:t>toolkit</w:t>
      </w:r>
      <w:r>
        <w:rPr>
          <w:rFonts w:hint="eastAsia"/>
        </w:rPr>
        <w:t>数据库：</w:t>
      </w:r>
    </w:p>
    <w:p w14:paraId="2F3F2B31" w14:textId="6C2B852C" w:rsidR="001F3E93" w:rsidRDefault="001F3E93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mkdir –p</w:t>
      </w:r>
      <w:r w:rsidR="00993121">
        <w:t xml:space="preserve">–m 755 </w:t>
      </w:r>
      <w:r>
        <w:t xml:space="preserve"> /opt</w:t>
      </w:r>
      <w:r>
        <w:rPr>
          <w:rFonts w:hint="eastAsia"/>
        </w:rPr>
        <w:t>/</w:t>
      </w:r>
      <w:r>
        <w:t>percona-toolkit</w:t>
      </w:r>
    </w:p>
    <w:p w14:paraId="43694388" w14:textId="185827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rpm -ivh --prefix=/opt</w:t>
      </w:r>
      <w:r>
        <w:rPr>
          <w:rFonts w:hint="eastAsia"/>
        </w:rPr>
        <w:t>/</w:t>
      </w:r>
      <w:r w:rsidR="00D96028">
        <w:t>percona-toolkit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156FEE27" w14:textId="1D5E39B5" w:rsidR="004204C3" w:rsidRDefault="004204C3" w:rsidP="004204C3">
      <w:pPr>
        <w:pStyle w:val="a0"/>
        <w:spacing w:line="240" w:lineRule="auto"/>
        <w:ind w:firstLineChars="0" w:firstLine="420"/>
      </w:pPr>
      <w:r w:rsidRPr="004204C3">
        <w:t xml:space="preserve">Percona Toolkit </w:t>
      </w:r>
      <w:r>
        <w:rPr>
          <w:rFonts w:hint="eastAsia"/>
        </w:rPr>
        <w:t>官方</w:t>
      </w:r>
      <w:r>
        <w:t>文档</w:t>
      </w:r>
      <w:r w:rsidR="004D6BCC">
        <w:t>网址</w:t>
      </w:r>
      <w:r>
        <w:rPr>
          <w:rFonts w:hint="eastAsia"/>
        </w:rPr>
        <w:t>:</w:t>
      </w:r>
    </w:p>
    <w:p w14:paraId="192C4629" w14:textId="6E2E7061" w:rsidR="00592659" w:rsidRDefault="00CA4CFE" w:rsidP="00592659">
      <w:pPr>
        <w:pStyle w:val="a0"/>
        <w:spacing w:line="240" w:lineRule="auto"/>
        <w:ind w:firstLineChars="0" w:firstLine="420"/>
        <w:rPr>
          <w:rStyle w:val="aa"/>
        </w:rPr>
      </w:pPr>
      <w:hyperlink r:id="rId22" w:history="1">
        <w:r w:rsidR="00BA6C98">
          <w:rPr>
            <w:rStyle w:val="aa"/>
          </w:rPr>
          <w:t>https://www.percona.com/doc/percona-toolkit/LATEST/index.html</w:t>
        </w:r>
      </w:hyperlink>
    </w:p>
    <w:p w14:paraId="48E3EB21" w14:textId="282EB606" w:rsidR="004D6BCC" w:rsidRDefault="004D6BCC" w:rsidP="004D6BCC">
      <w:pPr>
        <w:pStyle w:val="a0"/>
        <w:spacing w:line="240" w:lineRule="auto"/>
        <w:ind w:firstLineChars="0" w:firstLine="420"/>
      </w:pPr>
      <w:r w:rsidRPr="004D6BCC">
        <w:rPr>
          <w:rFonts w:hint="eastAsia"/>
        </w:rPr>
        <w:t>附件为</w:t>
      </w:r>
      <w:r w:rsidRPr="004204C3">
        <w:t xml:space="preserve">Percona Toolkit </w:t>
      </w:r>
      <w:r>
        <w:t>3.0.13</w:t>
      </w:r>
      <w:r>
        <w:rPr>
          <w:rFonts w:hint="eastAsia"/>
        </w:rPr>
        <w:t>官方</w:t>
      </w:r>
      <w:r>
        <w:t>文档</w:t>
      </w:r>
      <w:r>
        <w:rPr>
          <w:rFonts w:hint="eastAsia"/>
        </w:rPr>
        <w:t>:</w:t>
      </w:r>
    </w:p>
    <w:p w14:paraId="514E5929" w14:textId="13EEA4C1" w:rsidR="004D6BCC" w:rsidRDefault="00A06494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2805" w:dyaOrig="840" w14:anchorId="4FF2837B">
          <v:shape id="_x0000_i1027" type="#_x0000_t75" style="width:140.5pt;height:41.8pt" o:ole="">
            <v:imagedata r:id="rId23" o:title=""/>
          </v:shape>
          <o:OLEObject Type="Embed" ProgID="Package" ShapeID="_x0000_i1027" DrawAspect="Content" ObjectID="_1629187293" r:id="rId24"/>
        </w:object>
      </w:r>
    </w:p>
    <w:p w14:paraId="6CC62BDE" w14:textId="77777777" w:rsidR="00C4178B" w:rsidRPr="00592659" w:rsidRDefault="002E3E07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3930" w:dyaOrig="840" w14:anchorId="1F93EC31">
          <v:shape id="_x0000_i1028" type="#_x0000_t75" style="width:196.25pt;height:41.8pt" o:ole="">
            <v:imagedata r:id="rId25" o:title=""/>
          </v:shape>
          <o:OLEObject Type="Embed" ProgID="Package" ShapeID="_x0000_i1028" DrawAspect="Content" ObjectID="_1629187294" r:id="rId26"/>
        </w:object>
      </w:r>
    </w:p>
    <w:p w14:paraId="3B32F7E6" w14:textId="77777777" w:rsidR="00C15C9C" w:rsidRPr="00D14783" w:rsidRDefault="00C15C9C" w:rsidP="00C15C9C">
      <w:pPr>
        <w:pStyle w:val="2"/>
      </w:pPr>
      <w:bookmarkStart w:id="16" w:name="_Toc17899291"/>
      <w:bookmarkStart w:id="17" w:name="_Toc400635490"/>
      <w:r>
        <w:rPr>
          <w:rFonts w:hint="eastAsia"/>
        </w:rPr>
        <w:t>MySQL安装</w:t>
      </w:r>
      <w:bookmarkEnd w:id="16"/>
    </w:p>
    <w:p w14:paraId="2D5CFCA9" w14:textId="482D90E7" w:rsidR="00C15C9C" w:rsidRDefault="00C15C9C" w:rsidP="007A1341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r>
        <w:rPr>
          <w:rFonts w:hint="eastAsia"/>
        </w:rPr>
        <w:t>两台数据库主机上。</w:t>
      </w:r>
    </w:p>
    <w:p w14:paraId="6355AB85" w14:textId="77777777" w:rsidR="00C15C9C" w:rsidRDefault="00C15C9C" w:rsidP="008B01D0">
      <w:pPr>
        <w:pStyle w:val="a0"/>
        <w:spacing w:line="240" w:lineRule="auto"/>
        <w:ind w:firstLineChars="0" w:firstLine="420"/>
      </w:pPr>
      <w:r>
        <w:rPr>
          <w:rFonts w:hint="eastAsia"/>
        </w:rPr>
        <w:t>进入程序包目录，解压软件包：</w:t>
      </w:r>
    </w:p>
    <w:p w14:paraId="68A1FC22" w14:textId="468F90E7" w:rsidR="00C15C9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cd /opt</w:t>
      </w:r>
      <w:r w:rsidR="00C15C9C" w:rsidRPr="004508FF">
        <w:t>/soft</w:t>
      </w:r>
      <w:r>
        <w:t>/</w:t>
      </w:r>
    </w:p>
    <w:p w14:paraId="295296FE" w14:textId="60B59E87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r w:rsidRPr="004508FF">
        <w:t xml:space="preserve">tar -xvf </w:t>
      </w:r>
      <w:r w:rsidR="00A02F11">
        <w:t>Mysql-5.7.**</w:t>
      </w:r>
      <w:r w:rsidR="003F65A8">
        <w:t>.el7.x86_64.rpm-bundle.tar</w:t>
      </w:r>
    </w:p>
    <w:p w14:paraId="0CB6C2AA" w14:textId="0A1E7CDF" w:rsidR="0032301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#c</w:t>
      </w:r>
      <w:r>
        <w:t>d mysql*</w:t>
      </w:r>
    </w:p>
    <w:p w14:paraId="607764AA" w14:textId="77777777" w:rsidR="00C15C9C" w:rsidRDefault="00C15C9C" w:rsidP="00C15C9C">
      <w:pPr>
        <w:pStyle w:val="a0"/>
        <w:spacing w:line="240" w:lineRule="auto"/>
        <w:ind w:firstLineChars="0" w:firstLine="420"/>
      </w:pPr>
      <w:r>
        <w:rPr>
          <w:rFonts w:hint="eastAsia"/>
        </w:rPr>
        <w:lastRenderedPageBreak/>
        <w:t>安装MySQL数据库：</w:t>
      </w:r>
    </w:p>
    <w:p w14:paraId="303D1E34" w14:textId="5CA0E25E" w:rsidR="007E3671" w:rsidRDefault="007E3671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mkdir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r>
        <w:t>mysql</w:t>
      </w:r>
    </w:p>
    <w:p w14:paraId="15F61991" w14:textId="308F5C52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r w:rsidR="00DD0BCA">
        <w:t>rpm -ivh --prefix=</w:t>
      </w:r>
      <w:r w:rsidR="00467C36">
        <w:t>/opt</w:t>
      </w:r>
      <w:r w:rsidR="0087363C">
        <w:rPr>
          <w:rFonts w:hint="eastAsia"/>
        </w:rPr>
        <w:t>/</w:t>
      </w:r>
      <w:r w:rsidR="0087363C">
        <w:t>mysql</w:t>
      </w:r>
      <w:r w:rsidR="00467C36">
        <w:t xml:space="preserve">  </w:t>
      </w:r>
      <w:r w:rsidR="00467C36">
        <w:rPr>
          <w:rFonts w:hint="eastAsia"/>
        </w:rPr>
        <w:t>*</w:t>
      </w:r>
      <w:r w:rsidR="00DD0BCA" w:rsidRPr="00DD0BCA">
        <w:t>.rpm</w:t>
      </w:r>
    </w:p>
    <w:p w14:paraId="66B63FA0" w14:textId="3DD50DD6" w:rsidR="00C15C9C" w:rsidRDefault="00C15C9C" w:rsidP="00C15C9C">
      <w:pPr>
        <w:pStyle w:val="2"/>
      </w:pPr>
      <w:bookmarkStart w:id="18" w:name="_Toc17899292"/>
      <w:r>
        <w:rPr>
          <w:rFonts w:hint="eastAsia"/>
        </w:rPr>
        <w:t>MySQL初始化</w:t>
      </w:r>
      <w:bookmarkEnd w:id="18"/>
    </w:p>
    <w:p w14:paraId="5BEB15AC" w14:textId="5F5A13DA" w:rsidR="00180D1E" w:rsidRDefault="00FF33DB" w:rsidP="00AB4F11">
      <w:pPr>
        <w:pStyle w:val="a0"/>
        <w:spacing w:line="240" w:lineRule="auto"/>
        <w:ind w:firstLineChars="0" w:firstLine="420"/>
      </w:pPr>
      <w:r>
        <w:rPr>
          <w:rFonts w:hint="eastAsia"/>
        </w:rPr>
        <w:t>将my.cnf主配置文件拷贝到/etc/目录下，启动mysql服务</w:t>
      </w:r>
    </w:p>
    <w:p w14:paraId="7248A795" w14:textId="77777777" w:rsidR="00600299" w:rsidRPr="00FF33DB" w:rsidRDefault="00600299" w:rsidP="00600299">
      <w:pPr>
        <w:pStyle w:val="a0"/>
        <w:tabs>
          <w:tab w:val="left" w:pos="3901"/>
        </w:tabs>
        <w:ind w:left="432" w:firstLineChars="0" w:firstLine="0"/>
      </w:pPr>
    </w:p>
    <w:p w14:paraId="1D3E4554" w14:textId="52710C83" w:rsidR="00AB0EA8" w:rsidRDefault="00906283" w:rsidP="00F52447">
      <w:pPr>
        <w:pStyle w:val="1"/>
      </w:pPr>
      <w:bookmarkStart w:id="19" w:name="_Toc17899293"/>
      <w:r>
        <w:rPr>
          <w:rFonts w:hint="eastAsia"/>
        </w:rPr>
        <w:t>MySQL</w:t>
      </w:r>
      <w:r w:rsidR="00C360BC">
        <w:rPr>
          <w:rFonts w:hint="eastAsia"/>
        </w:rPr>
        <w:t>主</w:t>
      </w:r>
      <w:r w:rsidR="00A94DB0">
        <w:rPr>
          <w:rFonts w:hint="eastAsia"/>
        </w:rPr>
        <w:t>主</w:t>
      </w:r>
      <w:r w:rsidR="00AB0EA8" w:rsidRPr="00AB0EA8">
        <w:rPr>
          <w:rFonts w:hint="eastAsia"/>
        </w:rPr>
        <w:t>同步</w:t>
      </w:r>
      <w:bookmarkEnd w:id="17"/>
      <w:bookmarkEnd w:id="19"/>
    </w:p>
    <w:p w14:paraId="78F66B2C" w14:textId="3A79020A" w:rsidR="00F52447" w:rsidRDefault="00F52447" w:rsidP="00170B3D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="00440012" w:rsidRPr="00375C9D">
        <w:t>DB1</w:t>
      </w:r>
      <w:r>
        <w:rPr>
          <w:rFonts w:hint="eastAsia"/>
        </w:rPr>
        <w:t>和</w:t>
      </w:r>
      <w:r w:rsidR="00440012">
        <w:t>DB2</w:t>
      </w:r>
      <w:r>
        <w:rPr>
          <w:rFonts w:hint="eastAsia"/>
        </w:rPr>
        <w:t>的两台数据库主机上</w:t>
      </w:r>
      <w:r w:rsidR="004E53BA">
        <w:rPr>
          <w:rFonts w:hint="eastAsia"/>
        </w:rPr>
        <w:t>操作</w:t>
      </w:r>
      <w:r>
        <w:rPr>
          <w:rFonts w:hint="eastAsia"/>
        </w:rPr>
        <w:t>。</w:t>
      </w:r>
    </w:p>
    <w:p w14:paraId="702F9D5E" w14:textId="5A24F371" w:rsidR="00A703C3" w:rsidRPr="001E511D" w:rsidRDefault="00DC5876" w:rsidP="007A01A6">
      <w:pPr>
        <w:pStyle w:val="a0"/>
        <w:ind w:firstLine="422"/>
      </w:pPr>
      <w:r w:rsidRPr="007A01A6">
        <w:rPr>
          <w:b/>
        </w:rPr>
        <w:t>注</w:t>
      </w:r>
      <w:r w:rsidRPr="001E511D">
        <w:rPr>
          <w:rFonts w:hint="eastAsia"/>
        </w:rPr>
        <w:t>：</w:t>
      </w:r>
      <w:r w:rsidR="00D07B88">
        <w:t>若数据库业务量较大</w:t>
      </w:r>
      <w:r w:rsidR="00D07B88">
        <w:rPr>
          <w:rFonts w:hint="eastAsia"/>
        </w:rPr>
        <w:t>,</w:t>
      </w:r>
      <w:r w:rsidR="00A80D2C">
        <w:rPr>
          <w:rFonts w:hint="eastAsia"/>
        </w:rPr>
        <w:t>网络负载存在瓶颈,</w:t>
      </w:r>
      <w:r w:rsidR="00A80D2C" w:rsidRPr="00A80D2C">
        <w:rPr>
          <w:rFonts w:hint="eastAsia"/>
        </w:rPr>
        <w:t xml:space="preserve"> </w:t>
      </w:r>
      <w:r w:rsidR="00A80D2C">
        <w:rPr>
          <w:rFonts w:hint="eastAsia"/>
        </w:rPr>
        <w:t>可以考虑将业务网卡与主主同步网卡分离,分别使用不同的网卡</w:t>
      </w:r>
      <w:r w:rsidR="00DF01A4">
        <w:rPr>
          <w:rFonts w:hint="eastAsia"/>
        </w:rPr>
        <w:t>。</w:t>
      </w:r>
    </w:p>
    <w:p w14:paraId="207A7803" w14:textId="5A2F70D6" w:rsidR="00AB0EA8" w:rsidRPr="00AB0EA8" w:rsidRDefault="00AB0EA8" w:rsidP="00AB0EA8">
      <w:pPr>
        <w:pStyle w:val="2"/>
      </w:pPr>
      <w:bookmarkStart w:id="20" w:name="_Toc400635491"/>
      <w:bookmarkStart w:id="21" w:name="_Toc17899294"/>
      <w:r w:rsidRPr="00AB0EA8">
        <w:rPr>
          <w:rFonts w:hint="eastAsia"/>
        </w:rPr>
        <w:t>创建数据同步用户</w:t>
      </w:r>
      <w:bookmarkEnd w:id="20"/>
      <w:bookmarkEnd w:id="21"/>
    </w:p>
    <w:p w14:paraId="155ADCD7" w14:textId="7927A0DE" w:rsidR="00AB0EA8" w:rsidRPr="00AB0EA8" w:rsidRDefault="0048759F" w:rsidP="00AB0EA8">
      <w:r>
        <w:rPr>
          <w:rFonts w:hint="eastAsia"/>
        </w:rPr>
        <w:t xml:space="preserve">     </w:t>
      </w:r>
      <w:r w:rsidR="00AB0EA8" w:rsidRPr="00AB0EA8">
        <w:rPr>
          <w:rFonts w:hint="eastAsia"/>
        </w:rPr>
        <w:t>服务器列表：</w:t>
      </w:r>
    </w:p>
    <w:tbl>
      <w:tblPr>
        <w:tblStyle w:val="af6"/>
        <w:tblW w:w="7938" w:type="dxa"/>
        <w:tblInd w:w="534" w:type="dxa"/>
        <w:tblLook w:val="04A0" w:firstRow="1" w:lastRow="0" w:firstColumn="1" w:lastColumn="0" w:noHBand="0" w:noVBand="1"/>
      </w:tblPr>
      <w:tblGrid>
        <w:gridCol w:w="1992"/>
        <w:gridCol w:w="1875"/>
        <w:gridCol w:w="4071"/>
      </w:tblGrid>
      <w:tr w:rsidR="006172C3" w:rsidRPr="00AB0EA8" w14:paraId="3A8A1B27" w14:textId="77777777" w:rsidTr="00D370E3">
        <w:tc>
          <w:tcPr>
            <w:tcW w:w="1992" w:type="dxa"/>
            <w:shd w:val="clear" w:color="auto" w:fill="BFBFBF" w:themeFill="background1" w:themeFillShade="BF"/>
          </w:tcPr>
          <w:p w14:paraId="59D6DE19" w14:textId="77777777" w:rsidR="006172C3" w:rsidRPr="00AB0EA8" w:rsidRDefault="006172C3" w:rsidP="007B798E">
            <w:r w:rsidRPr="00AB0EA8">
              <w:rPr>
                <w:rFonts w:hint="eastAsia"/>
              </w:rPr>
              <w:t>主机名</w:t>
            </w:r>
          </w:p>
        </w:tc>
        <w:tc>
          <w:tcPr>
            <w:tcW w:w="1875" w:type="dxa"/>
            <w:shd w:val="clear" w:color="auto" w:fill="BFBFBF" w:themeFill="background1" w:themeFillShade="BF"/>
          </w:tcPr>
          <w:p w14:paraId="2313558D" w14:textId="77777777" w:rsidR="006172C3" w:rsidRPr="00AB0EA8" w:rsidRDefault="006172C3" w:rsidP="00AB0EA8">
            <w:r w:rsidRPr="00AB0EA8">
              <w:rPr>
                <w:rFonts w:hint="eastAsia"/>
              </w:rPr>
              <w:t>服务器ip地址</w:t>
            </w:r>
          </w:p>
        </w:tc>
        <w:tc>
          <w:tcPr>
            <w:tcW w:w="4071" w:type="dxa"/>
            <w:shd w:val="clear" w:color="auto" w:fill="BFBFBF" w:themeFill="background1" w:themeFillShade="BF"/>
          </w:tcPr>
          <w:p w14:paraId="37C5CE5A" w14:textId="77777777" w:rsidR="006172C3" w:rsidRPr="00AB0EA8" w:rsidRDefault="006172C3" w:rsidP="00AB0EA8">
            <w:r w:rsidRPr="00AB0EA8">
              <w:rPr>
                <w:rFonts w:hint="eastAsia"/>
              </w:rPr>
              <w:t>数据同步用户</w:t>
            </w:r>
          </w:p>
        </w:tc>
      </w:tr>
      <w:tr w:rsidR="006172C3" w:rsidRPr="00AB0EA8" w14:paraId="2EEA9BF1" w14:textId="77777777" w:rsidTr="00D370E3">
        <w:tc>
          <w:tcPr>
            <w:tcW w:w="1992" w:type="dxa"/>
          </w:tcPr>
          <w:p w14:paraId="5F407372" w14:textId="7D405359" w:rsidR="006172C3" w:rsidRPr="00AB0EA8" w:rsidRDefault="00440012" w:rsidP="007B798E">
            <w:r w:rsidRPr="00375C9D">
              <w:t>DB1</w:t>
            </w:r>
          </w:p>
        </w:tc>
        <w:tc>
          <w:tcPr>
            <w:tcW w:w="1875" w:type="dxa"/>
          </w:tcPr>
          <w:p w14:paraId="4699B2CE" w14:textId="0AB52434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10.250.58.4</w:t>
            </w:r>
          </w:p>
        </w:tc>
        <w:tc>
          <w:tcPr>
            <w:tcW w:w="4071" w:type="dxa"/>
          </w:tcPr>
          <w:p w14:paraId="116D733D" w14:textId="5EBC2D3A" w:rsidR="006172C3" w:rsidRPr="004E53BA" w:rsidRDefault="00D8553E" w:rsidP="00AB0EA8">
            <w:pPr>
              <w:rPr>
                <w:color w:val="000000" w:themeColor="text1"/>
              </w:rPr>
            </w:pPr>
            <w:r w:rsidRPr="004E53BA">
              <w:rPr>
                <w:rFonts w:hint="eastAsia"/>
                <w:color w:val="000000" w:themeColor="text1"/>
              </w:rPr>
              <w:t>syncer</w:t>
            </w:r>
            <w:r w:rsidR="006172C3" w:rsidRPr="004E53BA">
              <w:rPr>
                <w:color w:val="000000" w:themeColor="text1"/>
              </w:rPr>
              <w:t>@'</w:t>
            </w:r>
            <w:r w:rsidR="00BA7F45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5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  <w:tr w:rsidR="006172C3" w:rsidRPr="00AB0EA8" w14:paraId="52F7FD6F" w14:textId="77777777" w:rsidTr="00D370E3">
        <w:tc>
          <w:tcPr>
            <w:tcW w:w="1992" w:type="dxa"/>
          </w:tcPr>
          <w:p w14:paraId="796D298A" w14:textId="27CA8554" w:rsidR="006172C3" w:rsidRPr="00AB0EA8" w:rsidRDefault="00440012" w:rsidP="007B798E">
            <w:r w:rsidRPr="00375C9D">
              <w:t>DB</w:t>
            </w:r>
            <w:r w:rsidR="004E53BA">
              <w:t>2</w:t>
            </w:r>
          </w:p>
        </w:tc>
        <w:tc>
          <w:tcPr>
            <w:tcW w:w="1875" w:type="dxa"/>
          </w:tcPr>
          <w:p w14:paraId="6BDF8DCA" w14:textId="054096FB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10.250.58.5</w:t>
            </w:r>
          </w:p>
        </w:tc>
        <w:tc>
          <w:tcPr>
            <w:tcW w:w="4071" w:type="dxa"/>
          </w:tcPr>
          <w:p w14:paraId="7A4F658E" w14:textId="68814C89" w:rsidR="006172C3" w:rsidRPr="004E53BA" w:rsidRDefault="00D8553E" w:rsidP="00AB0EA8">
            <w:pPr>
              <w:rPr>
                <w:color w:val="000000" w:themeColor="text1"/>
              </w:rPr>
            </w:pPr>
            <w:r w:rsidRPr="004E53BA">
              <w:rPr>
                <w:rFonts w:hint="eastAsia"/>
                <w:color w:val="000000" w:themeColor="text1"/>
              </w:rPr>
              <w:t>syncer</w:t>
            </w:r>
            <w:r w:rsidR="006172C3" w:rsidRPr="004E53BA">
              <w:rPr>
                <w:color w:val="000000" w:themeColor="text1"/>
              </w:rPr>
              <w:t>@'</w:t>
            </w:r>
            <w:r w:rsidR="00440012" w:rsidRPr="004E53BA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4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</w:tbl>
    <w:p w14:paraId="0EC2671D" w14:textId="56035135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分别在两台数据库上创建数据同步用户，登入</w:t>
      </w:r>
      <w:r w:rsidR="004E53BA">
        <w:rPr>
          <w:rFonts w:hint="eastAsia"/>
        </w:rPr>
        <w:t>MySQL</w:t>
      </w:r>
    </w:p>
    <w:p w14:paraId="52FA8A91" w14:textId="4D0DD050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 w:rsidRPr="00375C9D">
        <w:t>DB1</w:t>
      </w:r>
      <w:r w:rsidRPr="00AB0EA8">
        <w:rPr>
          <w:rFonts w:hint="eastAsia"/>
        </w:rPr>
        <w:t>上执行：</w:t>
      </w:r>
    </w:p>
    <w:p w14:paraId="70A2BE01" w14:textId="54575DED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</w:t>
      </w:r>
      <w:r w:rsidR="00AB0EA8" w:rsidRPr="00AB0EA8">
        <w:t xml:space="preserve">grant replication slave on *.* to </w:t>
      </w:r>
      <w:r w:rsidR="00D8553E">
        <w:rPr>
          <w:rFonts w:hint="eastAsia"/>
        </w:rPr>
        <w:t>syncer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5</w:t>
      </w:r>
      <w:r w:rsidR="00AB0EA8" w:rsidRPr="00AB0EA8">
        <w:t>' identified by 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2E602AB2" w14:textId="25FD6734" w:rsidR="00AB0EA8" w:rsidRPr="00AB0EA8" w:rsidRDefault="00AB0EA8" w:rsidP="00095946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>
        <w:t>DB2</w:t>
      </w:r>
      <w:r w:rsidRPr="00AB0EA8">
        <w:rPr>
          <w:rFonts w:hint="eastAsia"/>
        </w:rPr>
        <w:t>上执行：</w:t>
      </w:r>
    </w:p>
    <w:p w14:paraId="3A52ABBB" w14:textId="439844F5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</w:t>
      </w:r>
      <w:r w:rsidR="00AB0EA8" w:rsidRPr="00AB0EA8">
        <w:t xml:space="preserve">grant replication slave on *.* to </w:t>
      </w:r>
      <w:r w:rsidR="00D8553E">
        <w:rPr>
          <w:rFonts w:hint="eastAsia"/>
        </w:rPr>
        <w:t>syncer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4</w:t>
      </w:r>
      <w:r w:rsidR="00AB0EA8" w:rsidRPr="00AB0EA8">
        <w:t>' identified by 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78B64886" w14:textId="5489AA76" w:rsidR="00AB0EA8" w:rsidRPr="00AB0EA8" w:rsidRDefault="00AB0EA8" w:rsidP="00AB0EA8">
      <w:pPr>
        <w:pStyle w:val="2"/>
      </w:pPr>
      <w:bookmarkStart w:id="22" w:name="_Toc400635493"/>
      <w:bookmarkStart w:id="23" w:name="_Toc17899295"/>
      <w:r w:rsidRPr="00AB0EA8">
        <w:rPr>
          <w:rFonts w:hint="eastAsia"/>
        </w:rPr>
        <w:t>执行数据同步</w:t>
      </w:r>
      <w:bookmarkEnd w:id="22"/>
      <w:bookmarkEnd w:id="23"/>
    </w:p>
    <w:p w14:paraId="040928D8" w14:textId="056CFD14" w:rsidR="00AB0EA8" w:rsidRPr="00AB0EA8" w:rsidRDefault="00AB0EA8" w:rsidP="008644AE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1</w:t>
      </w:r>
      <w:r w:rsidRPr="00AB0EA8">
        <w:t>上</w:t>
      </w:r>
      <w:r w:rsidRPr="00AB0EA8">
        <w:rPr>
          <w:rFonts w:hint="eastAsia"/>
        </w:rPr>
        <w:t>执行</w:t>
      </w:r>
    </w:p>
    <w:p w14:paraId="6E708E67" w14:textId="478EED5F" w:rsidR="00AB0EA8" w:rsidRDefault="00C06D63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mysql&gt;change master to </w:t>
      </w:r>
      <w:r w:rsidR="00AB0EA8" w:rsidRPr="00AB0EA8">
        <w:t>master_host=</w:t>
      </w:r>
      <w:r w:rsidR="00AB0EA8" w:rsidRPr="00494C7E">
        <w:t>'</w:t>
      </w:r>
      <w:r w:rsidR="00D37B0B" w:rsidRPr="00494C7E">
        <w:t>10.250.58.5</w:t>
      </w:r>
      <w:r w:rsidR="00AB0EA8" w:rsidRPr="00494C7E">
        <w:t>'</w:t>
      </w:r>
      <w:r>
        <w:t>,</w:t>
      </w:r>
      <w:r w:rsidR="00AB0EA8" w:rsidRPr="00AB0EA8">
        <w:t>master_port=3306, master_user='</w:t>
      </w:r>
      <w:r w:rsidR="00561E13">
        <w:rPr>
          <w:rFonts w:hint="eastAsia"/>
        </w:rPr>
        <w:t>syncer</w:t>
      </w:r>
      <w:r w:rsidR="00FA7BD0">
        <w:t>',</w:t>
      </w:r>
      <w:r w:rsidR="00AB0EA8" w:rsidRPr="00AB0EA8">
        <w:t>master_password='</w:t>
      </w:r>
      <w:r w:rsidR="00D8553E">
        <w:rPr>
          <w:rFonts w:hint="eastAsia"/>
        </w:rPr>
        <w:t>123456</w:t>
      </w:r>
      <w:r w:rsidR="00AB0EA8" w:rsidRPr="00AB0EA8">
        <w:t>'</w:t>
      </w:r>
      <w:r w:rsidR="00FA7BD0">
        <w:rPr>
          <w:rFonts w:hint="eastAsia"/>
        </w:rPr>
        <w:t>,</w:t>
      </w:r>
      <w:r w:rsidR="00FA7BD0" w:rsidRPr="00FA7BD0">
        <w:t>master_log_file='</w:t>
      </w:r>
      <w:r w:rsidR="00FA7BD0" w:rsidRPr="00494C7E">
        <w:t>mysql-bin.000056</w:t>
      </w:r>
      <w:r w:rsidR="00FA7BD0">
        <w:t>',master_log_pos=</w:t>
      </w:r>
      <w:r w:rsidR="00FA7BD0" w:rsidRPr="00494C7E">
        <w:t>25094639</w:t>
      </w:r>
      <w:r w:rsidR="00AB0EA8" w:rsidRPr="00AB0EA8">
        <w:t>;</w:t>
      </w:r>
    </w:p>
    <w:p w14:paraId="6F13FE80" w14:textId="11A1CEC7" w:rsidR="00FA7BD0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r w:rsidRPr="00FA7BD0">
        <w:t>master_log_file</w:t>
      </w:r>
      <w:r>
        <w:rPr>
          <w:rFonts w:hint="eastAsia"/>
        </w:rPr>
        <w:t>和</w:t>
      </w:r>
      <w:r>
        <w:t>master_log_pos</w:t>
      </w:r>
      <w:r>
        <w:rPr>
          <w:rFonts w:hint="eastAsia"/>
        </w:rPr>
        <w:t>红色部分的值是通过在</w:t>
      </w:r>
      <w:r w:rsidR="00F03BBB">
        <w:rPr>
          <w:rFonts w:hint="eastAsia"/>
        </w:rPr>
        <w:t>DB</w:t>
      </w:r>
      <w:r>
        <w:rPr>
          <w:rFonts w:hint="eastAsia"/>
        </w:rPr>
        <w:t>2上执行</w:t>
      </w:r>
    </w:p>
    <w:p w14:paraId="6D1762B8" w14:textId="77777777" w:rsidR="00FA7BD0" w:rsidRPr="00AB0EA8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35330E2D" w14:textId="41358ACF" w:rsidR="00AB0EA8" w:rsidRPr="00AB0EA8" w:rsidRDefault="00AB0EA8" w:rsidP="002B2939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2</w:t>
      </w:r>
      <w:r w:rsidRPr="00AB0EA8">
        <w:t>上</w:t>
      </w:r>
      <w:r w:rsidRPr="00AB0EA8">
        <w:rPr>
          <w:rFonts w:hint="eastAsia"/>
        </w:rPr>
        <w:t>执行</w:t>
      </w:r>
    </w:p>
    <w:p w14:paraId="02B3AC64" w14:textId="0DA0528B" w:rsidR="00FA7BD0" w:rsidRDefault="00AB0EA8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lastRenderedPageBreak/>
        <w:t>mysql&gt;</w:t>
      </w:r>
      <w:r w:rsidRPr="00AB0EA8">
        <w:rPr>
          <w:rFonts w:hint="eastAsia"/>
        </w:rPr>
        <w:t xml:space="preserve"> </w:t>
      </w:r>
      <w:r w:rsidRPr="00AB0EA8">
        <w:t>change master to master_host=</w:t>
      </w:r>
      <w:r w:rsidRPr="00494C7E">
        <w:t>'</w:t>
      </w:r>
      <w:r w:rsidR="00D37B0B" w:rsidRPr="00494C7E">
        <w:t>10.250.58.4</w:t>
      </w:r>
      <w:r w:rsidRPr="00494C7E">
        <w:t>'</w:t>
      </w:r>
      <w:r w:rsidRPr="00AB0EA8">
        <w:t>, master_port=3306, master_user='</w:t>
      </w:r>
      <w:r w:rsidR="00561E13">
        <w:rPr>
          <w:rFonts w:hint="eastAsia"/>
        </w:rPr>
        <w:t>syncer</w:t>
      </w:r>
      <w:r w:rsidRPr="00AB0EA8">
        <w:t>',master_password='</w:t>
      </w:r>
      <w:r w:rsidR="00D8553E">
        <w:rPr>
          <w:rFonts w:hint="eastAsia"/>
        </w:rPr>
        <w:t>123456</w:t>
      </w:r>
      <w:r w:rsidRPr="00AB0EA8">
        <w:t>'</w:t>
      </w:r>
      <w:r w:rsidR="00FA7BD0">
        <w:rPr>
          <w:rFonts w:hint="eastAsia"/>
        </w:rPr>
        <w:t>,</w:t>
      </w:r>
      <w:r w:rsidR="00FA7BD0" w:rsidRPr="00FA7BD0">
        <w:t>master_log_file='mysql-bin.</w:t>
      </w:r>
      <w:r w:rsidR="00FA7BD0">
        <w:t>000056',master_log_pos=25094639</w:t>
      </w:r>
      <w:r w:rsidRPr="00AB0EA8">
        <w:t>;</w:t>
      </w:r>
    </w:p>
    <w:p w14:paraId="237BA23F" w14:textId="05E6A458" w:rsidR="00F03BBB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r w:rsidRPr="00FA7BD0">
        <w:t>master_log_file</w:t>
      </w:r>
      <w:r>
        <w:rPr>
          <w:rFonts w:hint="eastAsia"/>
        </w:rPr>
        <w:t>和</w:t>
      </w:r>
      <w:r>
        <w:t>master_log_pos</w:t>
      </w:r>
      <w:r>
        <w:rPr>
          <w:rFonts w:hint="eastAsia"/>
        </w:rPr>
        <w:t>红色部分的值是通过在DB1上执行</w:t>
      </w:r>
    </w:p>
    <w:p w14:paraId="7A4AD288" w14:textId="3CA881C4" w:rsidR="00F03BBB" w:rsidRPr="00AB0EA8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41E93C37" w14:textId="0B271C35" w:rsidR="00AB0EA8" w:rsidRPr="00AB0EA8" w:rsidRDefault="006F3A7C" w:rsidP="002B2939">
      <w:pPr>
        <w:pStyle w:val="a0"/>
        <w:spacing w:line="240" w:lineRule="auto"/>
        <w:ind w:firstLineChars="0" w:firstLine="420"/>
      </w:pPr>
      <w:r w:rsidRPr="00375C9D">
        <w:t>DB</w:t>
      </w:r>
      <w:r w:rsidR="00AB0EA8" w:rsidRPr="00AB0EA8">
        <w:rPr>
          <w:rFonts w:hint="eastAsia"/>
        </w:rPr>
        <w:t>1和</w:t>
      </w:r>
      <w:r w:rsidRPr="00375C9D">
        <w:t>DB</w:t>
      </w:r>
      <w:r w:rsidR="00AB0EA8" w:rsidRPr="00AB0EA8">
        <w:rPr>
          <w:rFonts w:hint="eastAsia"/>
        </w:rPr>
        <w:t>2服务器</w:t>
      </w:r>
      <w:r w:rsidR="00AB0EA8" w:rsidRPr="00AB0EA8">
        <w:t>启动从服务器线程</w:t>
      </w:r>
    </w:p>
    <w:p w14:paraId="2BB7D330" w14:textId="77777777" w:rsidR="00AB0EA8" w:rsidRPr="00AB0EA8" w:rsidRDefault="0037695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mysql&gt;start slave</w:t>
      </w:r>
      <w:r w:rsidR="00AB0EA8" w:rsidRPr="00AB0EA8">
        <w:rPr>
          <w:rFonts w:hint="eastAsia"/>
        </w:rPr>
        <w:t>;</w:t>
      </w:r>
    </w:p>
    <w:p w14:paraId="3B52BD00" w14:textId="550809F2" w:rsidR="00E11186" w:rsidRDefault="000729F2" w:rsidP="00E11186">
      <w:pPr>
        <w:pStyle w:val="2"/>
      </w:pPr>
      <w:bookmarkStart w:id="24" w:name="_Toc17899296"/>
      <w:r>
        <w:rPr>
          <w:rFonts w:hint="eastAsia"/>
        </w:rPr>
        <w:t>监控</w:t>
      </w:r>
      <w:r w:rsidR="00E11186">
        <w:rPr>
          <w:rFonts w:hint="eastAsia"/>
        </w:rPr>
        <w:t>MySQL</w:t>
      </w:r>
      <w:r>
        <w:rPr>
          <w:rFonts w:hint="eastAsia"/>
        </w:rPr>
        <w:t>同步</w:t>
      </w:r>
      <w:bookmarkEnd w:id="24"/>
    </w:p>
    <w:p w14:paraId="766E7D83" w14:textId="77777777" w:rsidR="000F639C" w:rsidRPr="00AB0EA8" w:rsidRDefault="000F639C" w:rsidP="00381125">
      <w:pPr>
        <w:pStyle w:val="a0"/>
        <w:spacing w:line="240" w:lineRule="auto"/>
        <w:ind w:firstLineChars="0" w:firstLine="420"/>
      </w:pPr>
      <w:r w:rsidRPr="00375C9D">
        <w:t>DB</w:t>
      </w:r>
      <w:r w:rsidRPr="00AB0EA8">
        <w:rPr>
          <w:rFonts w:hint="eastAsia"/>
        </w:rPr>
        <w:t>1和</w:t>
      </w:r>
      <w:r w:rsidRPr="00375C9D">
        <w:t>DB</w:t>
      </w:r>
      <w:r w:rsidRPr="00AB0EA8">
        <w:rPr>
          <w:rFonts w:hint="eastAsia"/>
        </w:rPr>
        <w:t>2查看同步线程和IO线程</w:t>
      </w:r>
    </w:p>
    <w:p w14:paraId="07D20E8B" w14:textId="77777777" w:rsidR="000F639C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t>mysql&gt; show slave status\G</w:t>
      </w:r>
    </w:p>
    <w:p w14:paraId="20849907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查看下面两项是否为YES</w:t>
      </w:r>
    </w:p>
    <w:p w14:paraId="19EF73AB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t>Slave_IO_Running: Yes</w:t>
      </w:r>
    </w:p>
    <w:p w14:paraId="12351D99" w14:textId="79BD2CAB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t>Slave_SQL_Running: Yes</w:t>
      </w:r>
    </w:p>
    <w:p w14:paraId="1ABD2C15" w14:textId="77777777" w:rsidR="000F639C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都为yes两台mysql数据库主主复制成功。</w:t>
      </w:r>
    </w:p>
    <w:p w14:paraId="4804C7DB" w14:textId="37AB9DCD" w:rsidR="00E11186" w:rsidRDefault="00E11186" w:rsidP="00E11186">
      <w:pPr>
        <w:pStyle w:val="2"/>
      </w:pPr>
      <w:bookmarkStart w:id="25" w:name="_Toc17899297"/>
      <w:r>
        <w:rPr>
          <w:rFonts w:hint="eastAsia"/>
        </w:rPr>
        <w:t>MySQL开发禁忌</w:t>
      </w:r>
      <w:bookmarkEnd w:id="25"/>
    </w:p>
    <w:p w14:paraId="02019D9A" w14:textId="77777777" w:rsidR="00D16F87" w:rsidRPr="00D16F87" w:rsidRDefault="00D16F87" w:rsidP="00D16F87">
      <w:pPr>
        <w:pStyle w:val="a0"/>
        <w:ind w:firstLine="420"/>
      </w:pPr>
    </w:p>
    <w:p w14:paraId="6352FEB0" w14:textId="0B4A3B66" w:rsidR="00D16F87" w:rsidRDefault="00E05C5C" w:rsidP="00E05C5C">
      <w:pPr>
        <w:pStyle w:val="1"/>
      </w:pPr>
      <w:bookmarkStart w:id="26" w:name="_Toc17899298"/>
      <w:r>
        <w:t>K</w:t>
      </w:r>
      <w:r w:rsidRPr="00E05C5C">
        <w:t>eepalived</w:t>
      </w:r>
      <w:r w:rsidR="00D16F87">
        <w:t>部署</w:t>
      </w:r>
      <w:bookmarkEnd w:id="26"/>
    </w:p>
    <w:p w14:paraId="3C9E261F" w14:textId="77777777" w:rsidR="00B8245F" w:rsidRDefault="00B8245F" w:rsidP="00AB0EA8"/>
    <w:p w14:paraId="3A589F90" w14:textId="4833908C" w:rsidR="00DA1D08" w:rsidRDefault="00F36BEE" w:rsidP="00DA1D08">
      <w:pPr>
        <w:pStyle w:val="1"/>
      </w:pPr>
      <w:bookmarkStart w:id="27" w:name="_Toc17899299"/>
      <w:r>
        <w:t>MySQL备份</w:t>
      </w:r>
      <w:r w:rsidR="003C1974">
        <w:t>与恢复</w:t>
      </w:r>
      <w:bookmarkEnd w:id="27"/>
    </w:p>
    <w:p w14:paraId="40F2FA0A" w14:textId="4BE0AE46" w:rsidR="008E59EA" w:rsidRDefault="0077541C" w:rsidP="0077541C">
      <w:pPr>
        <w:pStyle w:val="2"/>
      </w:pPr>
      <w:r>
        <w:t>安装</w:t>
      </w:r>
      <w:r w:rsidR="008E59EA">
        <w:t xml:space="preserve">Percona </w:t>
      </w:r>
      <w:r w:rsidR="008E59EA" w:rsidRPr="008E59EA">
        <w:t>XtraBackup</w:t>
      </w:r>
    </w:p>
    <w:p w14:paraId="48ED55B0" w14:textId="77777777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cd /opt</w:t>
      </w:r>
      <w:r w:rsidRPr="004508FF">
        <w:t>/soft</w:t>
      </w:r>
      <w:r>
        <w:t>/</w:t>
      </w:r>
    </w:p>
    <w:p w14:paraId="53FD0BA4" w14:textId="53F0B492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r w:rsidRPr="004508FF">
        <w:t xml:space="preserve">tar -xvf </w:t>
      </w:r>
      <w:r w:rsidR="009E6A43">
        <w:t>Percona-XtraBackup-2.4.</w:t>
      </w:r>
      <w:r w:rsidR="009E6A43">
        <w:rPr>
          <w:rFonts w:hint="eastAsia"/>
        </w:rPr>
        <w:t>*</w:t>
      </w:r>
      <w:r w:rsidR="009E6A43" w:rsidRPr="00803B0E">
        <w:t>-el7-x86_64-bundle.tar</w:t>
      </w:r>
    </w:p>
    <w:p w14:paraId="2DB47017" w14:textId="52E3334A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</w:t>
      </w:r>
      <w:r>
        <w:t xml:space="preserve">d </w:t>
      </w:r>
      <w:r w:rsidR="007F09D2">
        <w:t>Percona-XtraBackup</w:t>
      </w:r>
      <w:r>
        <w:t>*</w:t>
      </w:r>
    </w:p>
    <w:p w14:paraId="7E3CF034" w14:textId="651A6FAC" w:rsidR="0077541C" w:rsidRDefault="0077541C" w:rsidP="0077541C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r w:rsidR="00255F24">
        <w:t xml:space="preserve">Percona </w:t>
      </w:r>
      <w:r w:rsidR="00255F24" w:rsidRPr="008E59EA">
        <w:t>XtraBackup</w:t>
      </w:r>
      <w:r>
        <w:rPr>
          <w:rFonts w:hint="eastAsia"/>
        </w:rPr>
        <w:t>数据库：</w:t>
      </w:r>
    </w:p>
    <w:p w14:paraId="231913E1" w14:textId="1D87D6A9" w:rsidR="00993121" w:rsidRDefault="00993121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mkdir -p –m 755 /opt</w:t>
      </w:r>
      <w:r>
        <w:rPr>
          <w:rFonts w:hint="eastAsia"/>
        </w:rPr>
        <w:t>/</w:t>
      </w:r>
      <w:r>
        <w:t>percona-xtrabackup</w:t>
      </w:r>
    </w:p>
    <w:p w14:paraId="4B29D092" w14:textId="6B0A6133" w:rsidR="007D423B" w:rsidRDefault="0077541C" w:rsidP="007D423B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r w:rsidR="00263D57">
        <w:t xml:space="preserve">rpm -ivh </w:t>
      </w:r>
      <w:r w:rsidR="00557044">
        <w:t>--prefix=/opt</w:t>
      </w:r>
      <w:r w:rsidR="00557044">
        <w:rPr>
          <w:rFonts w:hint="eastAsia"/>
        </w:rPr>
        <w:t>/</w:t>
      </w:r>
      <w:r w:rsidR="00557044">
        <w:t>percona-xtrabackup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7BC35D39" w14:textId="3F34E38D" w:rsidR="007D423B" w:rsidRDefault="007D423B" w:rsidP="007D423B">
      <w:pPr>
        <w:pStyle w:val="a0"/>
        <w:spacing w:line="240" w:lineRule="auto"/>
        <w:ind w:firstLineChars="0" w:firstLine="420"/>
      </w:pPr>
      <w:r>
        <w:t xml:space="preserve">Percona </w:t>
      </w:r>
      <w:r w:rsidRPr="008E59EA">
        <w:t>XtraBackup</w:t>
      </w:r>
      <w:r>
        <w:t>官方文档</w:t>
      </w:r>
      <w:r>
        <w:rPr>
          <w:rFonts w:hint="eastAsia"/>
        </w:rPr>
        <w:t>:</w:t>
      </w:r>
    </w:p>
    <w:p w14:paraId="32999B9D" w14:textId="150D81FA" w:rsidR="007D423B" w:rsidRDefault="00CA4CFE" w:rsidP="007D423B">
      <w:pPr>
        <w:pStyle w:val="a0"/>
        <w:spacing w:line="240" w:lineRule="auto"/>
        <w:ind w:firstLineChars="0" w:firstLine="420"/>
      </w:pPr>
      <w:hyperlink r:id="rId27" w:history="1">
        <w:r w:rsidR="007D423B">
          <w:rPr>
            <w:rStyle w:val="aa"/>
          </w:rPr>
          <w:t>https://www.percona.com/doc/percona-xtrabackup/LATEST/index.html</w:t>
        </w:r>
      </w:hyperlink>
    </w:p>
    <w:p w14:paraId="250A0680" w14:textId="6259742A" w:rsidR="00EC2306" w:rsidRDefault="00EC2306" w:rsidP="00EC2306">
      <w:pPr>
        <w:pStyle w:val="2"/>
      </w:pPr>
      <w:r>
        <w:rPr>
          <w:rFonts w:hint="eastAsia"/>
        </w:rPr>
        <w:lastRenderedPageBreak/>
        <w:t>数据库备份</w:t>
      </w:r>
      <w:r w:rsidR="00CF15A2">
        <w:rPr>
          <w:rFonts w:hint="eastAsia"/>
        </w:rPr>
        <w:t>与恢复</w:t>
      </w:r>
    </w:p>
    <w:p w14:paraId="5AD335D7" w14:textId="77777777" w:rsidR="007D16EB" w:rsidRDefault="00CF15A2" w:rsidP="007D16EB">
      <w:pPr>
        <w:pStyle w:val="a0"/>
        <w:ind w:firstLine="420"/>
      </w:pPr>
      <w:r>
        <w:object w:dxaOrig="4890" w:dyaOrig="840" w14:anchorId="1CCA4E7F">
          <v:shape id="_x0000_i1030" type="#_x0000_t75" style="width:244.45pt;height:41.8pt" o:ole="">
            <v:imagedata r:id="rId28" o:title=""/>
          </v:shape>
          <o:OLEObject Type="Embed" ProgID="Package" ShapeID="_x0000_i1030" DrawAspect="Content" ObjectID="_1629187295" r:id="rId29"/>
        </w:object>
      </w:r>
      <w:bookmarkStart w:id="28" w:name="_GoBack"/>
      <w:bookmarkEnd w:id="28"/>
    </w:p>
    <w:p w14:paraId="47428ED9" w14:textId="3AA2A559" w:rsidR="007D16EB" w:rsidRDefault="007D16EB" w:rsidP="007D16EB">
      <w:pPr>
        <w:pStyle w:val="1"/>
      </w:pPr>
      <w:bookmarkStart w:id="29" w:name="_Toc17899300"/>
      <w:r>
        <w:t>MySQL</w:t>
      </w:r>
      <w:r>
        <w:rPr>
          <w:rFonts w:hint="eastAsia"/>
        </w:rPr>
        <w:t xml:space="preserve"> DR</w:t>
      </w:r>
      <w:r w:rsidR="00605E81">
        <w:rPr>
          <w:rFonts w:hint="eastAsia"/>
        </w:rPr>
        <w:t>方案</w:t>
      </w:r>
      <w:bookmarkEnd w:id="29"/>
    </w:p>
    <w:p w14:paraId="036BCFE1" w14:textId="77777777" w:rsidR="00EA08E2" w:rsidRPr="00EA08E2" w:rsidRDefault="00EA08E2" w:rsidP="00EA08E2">
      <w:pPr>
        <w:pStyle w:val="a0"/>
        <w:ind w:firstLine="420"/>
      </w:pPr>
    </w:p>
    <w:p w14:paraId="7137C41F" w14:textId="53B223C7" w:rsidR="00EA08E2" w:rsidRDefault="00EA08E2" w:rsidP="00EA08E2">
      <w:pPr>
        <w:pStyle w:val="1"/>
      </w:pPr>
      <w:bookmarkStart w:id="30" w:name="_Toc17899301"/>
      <w:r>
        <w:t>MySQL日志及相关参数</w:t>
      </w:r>
      <w:r w:rsidR="00DA1D08">
        <w:t>说明</w:t>
      </w:r>
      <w:bookmarkEnd w:id="30"/>
    </w:p>
    <w:p w14:paraId="37376D24" w14:textId="77777777" w:rsidR="00F01FE9" w:rsidRDefault="00F01FE9" w:rsidP="00F01FE9">
      <w:pPr>
        <w:pStyle w:val="a0"/>
        <w:ind w:firstLine="420"/>
      </w:pPr>
      <w:r w:rsidRPr="00F01FE9">
        <w:t>MySQL 服务器上一共有六种日志：错误日志，查询日志，慢查询日志，二进制日志，事务日志，中继日志。</w:t>
      </w:r>
    </w:p>
    <w:p w14:paraId="31548F46" w14:textId="3EAEC7CB" w:rsidR="00F01FE9" w:rsidRDefault="00F01FE9" w:rsidP="00F01FE9">
      <w:pPr>
        <w:pStyle w:val="2"/>
      </w:pPr>
      <w:r>
        <w:t>错误日志</w:t>
      </w:r>
    </w:p>
    <w:p w14:paraId="14094613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错误日志不仅仅记录错误信息，它记录的事件有：</w:t>
      </w:r>
    </w:p>
    <w:p w14:paraId="0E96B378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服务器启动和关闭过程中的信息</w:t>
      </w:r>
    </w:p>
    <w:p w14:paraId="191899CF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服务器运行过程中的错误信息</w:t>
      </w:r>
    </w:p>
    <w:p w14:paraId="778DD1EE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事件调度器运行一个事件时产生的信息</w:t>
      </w:r>
    </w:p>
    <w:p w14:paraId="6607C01F" w14:textId="5030CC55" w:rsidR="00F01FE9" w:rsidRP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(如果被配置为从服务器)启动从服务器进程时产生的信息</w:t>
      </w:r>
    </w:p>
    <w:p w14:paraId="52625055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查看错误日志文件的路径</w:t>
      </w:r>
    </w:p>
    <w:p w14:paraId="7B1BC05A" w14:textId="17CC4865" w:rsidR="00F01FE9" w:rsidRP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F01FE9">
        <w:t>mysql&gt; SHOW VARIABLES LIKE 'log_error%';</w:t>
      </w:r>
    </w:p>
    <w:p w14:paraId="0620F364" w14:textId="548C06C2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t>错误日志文件配置</w:t>
      </w:r>
    </w:p>
    <w:p w14:paraId="52937068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在</w:t>
      </w:r>
      <w:r>
        <w:t>mysql数据库中，错误日志功能是默认开启的</w:t>
      </w:r>
      <w:r>
        <w:rPr>
          <w:rFonts w:hint="eastAsia"/>
        </w:rPr>
        <w:t>编辑</w:t>
      </w:r>
      <w:r>
        <w:t xml:space="preserve"> my.cnf（一般在mysql目录下），修改 log-error 参数,如果没有就新增：</w:t>
      </w:r>
    </w:p>
    <w:p w14:paraId="43D3B80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Error Logging.</w:t>
      </w:r>
    </w:p>
    <w:p w14:paraId="2C48FFFA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log-error="filename.log"</w:t>
      </w:r>
    </w:p>
    <w:p w14:paraId="0790DC36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相关配置变量说明</w:t>
      </w:r>
    </w:p>
    <w:p w14:paraId="5B5CB48B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log_error={1 | 0 | /PATH/TO/ERROR_LOG_FILENAME}</w:t>
      </w:r>
    </w:p>
    <w:p w14:paraId="0E8729CA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定义错误日志文件。作用范围为全局或会话级别，可用于配置文件，属非动态变量。</w:t>
      </w:r>
    </w:p>
    <w:p w14:paraId="725AF66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log_warnings = {1|0}</w:t>
      </w:r>
    </w:p>
    <w:p w14:paraId="173CBB28" w14:textId="3733C87B" w:rsidR="00A94DB0" w:rsidRDefault="00F01FE9" w:rsidP="00F01FE9">
      <w:pPr>
        <w:pStyle w:val="a0"/>
        <w:ind w:firstLine="420"/>
      </w:pPr>
      <w:r>
        <w:rPr>
          <w:rFonts w:hint="eastAsia"/>
        </w:rPr>
        <w:t>决定是否将警告信息记录入错误日志。</w:t>
      </w:r>
    </w:p>
    <w:p w14:paraId="769CCC76" w14:textId="048A9FA1" w:rsidR="00211E22" w:rsidRDefault="00211E22" w:rsidP="00211E22">
      <w:pPr>
        <w:pStyle w:val="2"/>
      </w:pPr>
      <w:r>
        <w:lastRenderedPageBreak/>
        <w:t>查询日志</w:t>
      </w:r>
    </w:p>
    <w:p w14:paraId="194955E9" w14:textId="202DB75C" w:rsidR="00211E22" w:rsidRPr="00EF5ABF" w:rsidRDefault="00211E22" w:rsidP="00EF5ABF">
      <w:pPr>
        <w:pStyle w:val="a0"/>
        <w:ind w:firstLine="420"/>
      </w:pPr>
      <w:r>
        <w:rPr>
          <w:rFonts w:hint="eastAsia"/>
        </w:rPr>
        <w:t>其中查询日志记录查询操作，默认情况下查询日志是关闭的。开启查询日志会增加很多磁盘</w:t>
      </w:r>
      <w:r>
        <w:t xml:space="preserve"> I/O， 所以</w:t>
      </w:r>
      <w:r w:rsidRPr="00EF5ABF">
        <w:rPr>
          <w:highlight w:val="yellow"/>
        </w:rPr>
        <w:t>如非出于调试目的，不建议开启查询日志</w:t>
      </w:r>
      <w:r>
        <w:t>。</w:t>
      </w:r>
    </w:p>
    <w:p w14:paraId="2D7197B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查看查询日志是否启用及查询日志的路径</w:t>
      </w:r>
    </w:p>
    <w:p w14:paraId="79D56F83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VARIABLES LIKE 'general_log%';</w:t>
      </w:r>
    </w:p>
    <w:p w14:paraId="37E18F8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配置查询日志</w:t>
      </w:r>
    </w:p>
    <w:p w14:paraId="634B8AE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my.cnf，修改 general-log 参数为 1，同时设定 log-output 参数（日志输出类型）和 general_log_file 参数（查询日志路径）：</w:t>
      </w:r>
    </w:p>
    <w:p w14:paraId="372CA5B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General logging.：</w:t>
      </w:r>
    </w:p>
    <w:p w14:paraId="46DD60C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log-output=FILE</w:t>
      </w:r>
    </w:p>
    <w:p w14:paraId="35D768B9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general-log=1</w:t>
      </w:r>
    </w:p>
    <w:p w14:paraId="23D9494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general_log_file="filename.log"</w:t>
      </w:r>
    </w:p>
    <w:p w14:paraId="61DD6BA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保存</w:t>
      </w:r>
      <w:r>
        <w:t xml:space="preserve"> my.cnf 更改，重启 MySQL 服务。</w:t>
      </w:r>
    </w:p>
    <w:p w14:paraId="65CB22C7" w14:textId="551A96BD" w:rsidR="00211E22" w:rsidRDefault="00211E22" w:rsidP="00211E22">
      <w:pPr>
        <w:pStyle w:val="2"/>
      </w:pPr>
      <w:r>
        <w:t>慢查询日志</w:t>
      </w:r>
    </w:p>
    <w:p w14:paraId="13EE1E4A" w14:textId="0416069C" w:rsidR="00211E22" w:rsidRDefault="00211E22" w:rsidP="00211E22">
      <w:pPr>
        <w:pStyle w:val="a0"/>
        <w:ind w:firstLine="420"/>
      </w:pPr>
      <w:r>
        <w:rPr>
          <w:rFonts w:hint="eastAsia"/>
        </w:rPr>
        <w:t>慢查询是指执行时长（包括等待</w:t>
      </w:r>
      <w:r>
        <w:t>CPU/IO的时间）超过 long_query_time 这个变量定义的时长的查询。慢查询日志开销比较小，可以用于定位性能问题，建议开启。</w:t>
      </w:r>
    </w:p>
    <w:p w14:paraId="310CC7D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查看慢查询日志是否启用及慢查询日志的路径</w:t>
      </w:r>
    </w:p>
    <w:p w14:paraId="525A429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VARIABLES LIKE 'slow_query_log%';</w:t>
      </w:r>
    </w:p>
    <w:p w14:paraId="40051C6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配置慢查询日志</w:t>
      </w:r>
    </w:p>
    <w:p w14:paraId="1F1E556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my.cnf ，设置 log_slow_queries 参数为 1，同时设定 log-output 参数（日志输出类型）、slow-query-log_file 参数（慢查询日志路径）和 long_query_time 参数：</w:t>
      </w:r>
    </w:p>
    <w:p w14:paraId="489627C4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Slow logging.</w:t>
      </w:r>
    </w:p>
    <w:p w14:paraId="43806ADC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log-output=FILE</w:t>
      </w:r>
    </w:p>
    <w:p w14:paraId="30905FE7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log_slow_queries=1    //MySQL 5.6将此参数修改为了slow_query_log</w:t>
      </w:r>
    </w:p>
    <w:p w14:paraId="2DBBDC9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slow_query_log_file="filename.log"</w:t>
      </w:r>
    </w:p>
    <w:p w14:paraId="1B094A4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long_query_time=10    //慢查的时长单位为秒，可以精确到小数点后6位(微秒)</w:t>
      </w:r>
    </w:p>
    <w:p w14:paraId="2B846FAD" w14:textId="5ECB7A23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my.cnf 更改，重启 MySQL 服务。</w:t>
      </w:r>
    </w:p>
    <w:p w14:paraId="12BD0B6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lastRenderedPageBreak/>
        <w:t>关闭慢查询日志</w:t>
      </w:r>
    </w:p>
    <w:p w14:paraId="7C0BA6F1" w14:textId="1B262D54" w:rsidR="00211E22" w:rsidRDefault="00211E22" w:rsidP="00B67592">
      <w:pPr>
        <w:pStyle w:val="a0"/>
        <w:ind w:firstLine="420"/>
      </w:pPr>
      <w:r>
        <w:rPr>
          <w:rFonts w:hint="eastAsia"/>
        </w:rPr>
        <w:t>设置</w:t>
      </w:r>
      <w:r>
        <w:t xml:space="preserve"> log_slow_queries 参数为 0：</w:t>
      </w:r>
    </w:p>
    <w:p w14:paraId="6610657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Slow logging.</w:t>
      </w:r>
    </w:p>
    <w:p w14:paraId="1E1127B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log-output=NONE</w:t>
      </w:r>
    </w:p>
    <w:p w14:paraId="132DC5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log_slow_queries=0   //MySQL 5.6将此参数修改为了slow_query_log</w:t>
      </w:r>
    </w:p>
    <w:p w14:paraId="5DFD373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slow_query_log_file="filename.log"</w:t>
      </w:r>
    </w:p>
    <w:p w14:paraId="563C93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long_query_time=10</w:t>
      </w:r>
    </w:p>
    <w:p w14:paraId="27D69407" w14:textId="668D88F1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my.cnf 更改，重启 MySQL 服务。</w:t>
      </w:r>
    </w:p>
    <w:p w14:paraId="6DF99600" w14:textId="4393C0D7" w:rsidR="00211E22" w:rsidRDefault="00211E22" w:rsidP="00211E22">
      <w:pPr>
        <w:pStyle w:val="2"/>
      </w:pPr>
      <w:r>
        <w:t>二进制日志</w:t>
      </w:r>
    </w:p>
    <w:p w14:paraId="1AFC667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二进制日志记录</w:t>
      </w:r>
      <w:r>
        <w:t xml:space="preserve"> MySQL 数据库中所有与更新相关的操作，即二进制日志记录了所有的 DDL（数据定义语言）语句和 DML（数据操纵语言）语句，但是不包括数据查询语句。常用于恢复数据库和主从复制。</w:t>
      </w:r>
    </w:p>
    <w:p w14:paraId="0EE0A81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r>
        <w:t xml:space="preserve"> log_bin 状态</w:t>
      </w:r>
    </w:p>
    <w:p w14:paraId="5B9DD61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VARIABLES LIKE 'log_bin%';</w:t>
      </w:r>
    </w:p>
    <w:p w14:paraId="089609D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启用二进制日志功能</w:t>
      </w:r>
    </w:p>
    <w:p w14:paraId="090C2F06" w14:textId="22A5BF77" w:rsidR="00211E22" w:rsidRDefault="00211E22" w:rsidP="00B67592">
      <w:pPr>
        <w:pStyle w:val="a0"/>
        <w:ind w:firstLine="420"/>
      </w:pPr>
      <w:r>
        <w:rPr>
          <w:rFonts w:hint="eastAsia"/>
        </w:rPr>
        <w:t>编辑</w:t>
      </w:r>
      <w:r>
        <w:t xml:space="preserve"> my.cnf ，在 [mysqld] 下添加</w:t>
      </w:r>
    </w:p>
    <w:p w14:paraId="33749F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Binary Logging.</w:t>
      </w:r>
    </w:p>
    <w:p w14:paraId="1C1691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log-bin="filename-bin"</w:t>
      </w:r>
    </w:p>
    <w:p w14:paraId="6858B731" w14:textId="4BAF0ACD" w:rsidR="00211E22" w:rsidRDefault="00211E22" w:rsidP="00B67592">
      <w:pPr>
        <w:pStyle w:val="a0"/>
        <w:ind w:firstLine="420"/>
      </w:pPr>
      <w:r>
        <w:rPr>
          <w:rFonts w:hint="eastAsia"/>
        </w:rPr>
        <w:t>保存</w:t>
      </w:r>
      <w:r>
        <w:t xml:space="preserve"> my.cnf 更改，重启 MySQL 服务。</w:t>
      </w:r>
    </w:p>
    <w:p w14:paraId="2E78CAE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其他相关配置：</w:t>
      </w:r>
    </w:p>
    <w:p w14:paraId="6B0D2D0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max_binlog_size={4096 .. 1073741824} ;</w:t>
      </w:r>
    </w:p>
    <w:p w14:paraId="35034CCC" w14:textId="2F8398E6" w:rsidR="00211E22" w:rsidRDefault="00211E22" w:rsidP="00FE3E43">
      <w:pPr>
        <w:pStyle w:val="a0"/>
        <w:ind w:firstLine="420"/>
      </w:pPr>
      <w:r>
        <w:rPr>
          <w:rFonts w:hint="eastAsia"/>
        </w:rPr>
        <w:t>设定二进制日志文件上限，单位为字节，最小值为</w:t>
      </w:r>
      <w:r>
        <w:t>4K，最大值为1G，默认为1G。某事务所产生的日志信息只能写入一个二进制日志文件，因此，实际上的二进制日志文件可能大于这个指定的上限。作用范围为全局级别，可用于配置文件，属动态变量。</w:t>
      </w:r>
    </w:p>
    <w:p w14:paraId="5AA5FD9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查看日志文件</w:t>
      </w:r>
    </w:p>
    <w:p w14:paraId="2CFF18C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在</w:t>
      </w:r>
      <w:r>
        <w:t>data目录下有一个mysql-bin.index便是索引文件，以mysql-bin开头并以数字结尾的文件为二进制日志文件。</w:t>
      </w:r>
    </w:p>
    <w:p w14:paraId="51671CC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lastRenderedPageBreak/>
        <w:t>查看所有的二进制文件：</w:t>
      </w:r>
    </w:p>
    <w:p w14:paraId="1C3F782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binary logs;</w:t>
      </w:r>
    </w:p>
    <w:p w14:paraId="4C26FED6" w14:textId="07A3BC83" w:rsidR="00211E22" w:rsidRDefault="00211E22" w:rsidP="00FE3E43">
      <w:pPr>
        <w:pStyle w:val="a0"/>
        <w:ind w:firstLine="420"/>
      </w:pPr>
      <w:r>
        <w:rPr>
          <w:rFonts w:hint="eastAsia"/>
        </w:rPr>
        <w:t>查看当前正在使用的二进制文件：</w:t>
      </w:r>
    </w:p>
    <w:p w14:paraId="0F0B45D1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master status;</w:t>
      </w:r>
    </w:p>
    <w:p w14:paraId="5C309ADD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二进制日志滚动</w:t>
      </w:r>
    </w:p>
    <w:p w14:paraId="7BFEAACA" w14:textId="575F8CA7" w:rsidR="00211E22" w:rsidRDefault="00211E22" w:rsidP="00FE3E43">
      <w:pPr>
        <w:pStyle w:val="a0"/>
        <w:ind w:firstLine="420"/>
      </w:pPr>
      <w:r>
        <w:rPr>
          <w:rFonts w:hint="eastAsia"/>
        </w:rPr>
        <w:t>当</w:t>
      </w:r>
      <w:r>
        <w:t xml:space="preserve"> MySQL 服务进程启动、当前二进制日志文件的大小已经超过上限时、执行 FLUSH LOG 时，MySQL 会创建一个新的二进制日志文件。新的编号大1的日志用于记录最新的日志，而原日志名字不会被改变。</w:t>
      </w:r>
    </w:p>
    <w:p w14:paraId="153E3AC2" w14:textId="77777777" w:rsidR="00B67592" w:rsidRDefault="00211E22" w:rsidP="00211E22">
      <w:pPr>
        <w:pStyle w:val="a0"/>
        <w:ind w:firstLine="420"/>
      </w:pPr>
      <w:r>
        <w:rPr>
          <w:rFonts w:hint="eastAsia"/>
        </w:rPr>
        <w:t>手动滚动命令：</w:t>
      </w:r>
    </w:p>
    <w:p w14:paraId="16F700A0" w14:textId="4B8F1401" w:rsidR="00211E22" w:rsidRDefault="00B6759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mysql&gt; </w:t>
      </w:r>
      <w:r w:rsidR="00211E22">
        <w:t>flush logs;</w:t>
      </w:r>
    </w:p>
    <w:p w14:paraId="1CDFC295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查看日志详细</w:t>
      </w:r>
    </w:p>
    <w:p w14:paraId="4F389A6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r>
        <w:t>binlog日志有几种方式：</w:t>
      </w:r>
    </w:p>
    <w:p w14:paraId="49885E2C" w14:textId="5C95679B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>使用show binlog events方式可以获取当前以及指定binlog的日志，</w:t>
      </w:r>
    </w:p>
    <w:p w14:paraId="61F58EBE" w14:textId="7455DE09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>使用mysqlbinlog命令行。</w:t>
      </w:r>
    </w:p>
    <w:p w14:paraId="2471F261" w14:textId="77777777" w:rsidR="00211E22" w:rsidRDefault="00211E22" w:rsidP="00211E22">
      <w:pPr>
        <w:pStyle w:val="a0"/>
        <w:ind w:firstLine="420"/>
      </w:pPr>
      <w:r>
        <w:t>1. show binlog events方式</w:t>
      </w:r>
    </w:p>
    <w:p w14:paraId="426C478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只查看第一个</w:t>
      </w:r>
      <w:r>
        <w:t>binlog文件的内容(show binlog events)</w:t>
      </w:r>
    </w:p>
    <w:p w14:paraId="4F01138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binlog events; #默认会返回mysql-bin.000001的日志</w:t>
      </w:r>
    </w:p>
    <w:p w14:paraId="41EF2DF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</w:t>
      </w:r>
      <w:r>
        <w:t>binlog文件的内容(show binlog events in 'binname.xxxxx')</w:t>
      </w:r>
    </w:p>
    <w:p w14:paraId="6AF8178C" w14:textId="421E65AA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binlog events in 'mysql-bin.000002';</w:t>
      </w:r>
    </w:p>
    <w:p w14:paraId="4AAC503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获取指定位置</w:t>
      </w:r>
      <w:r>
        <w:t>binlog的内容(show binlog events from xxx)</w:t>
      </w:r>
    </w:p>
    <w:p w14:paraId="4F8E3FA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show binlog events in 'mysql-bin.000002'  from 107;</w:t>
      </w:r>
    </w:p>
    <w:p w14:paraId="1F2C8BD6" w14:textId="77777777" w:rsidR="00211E22" w:rsidRDefault="00211E22" w:rsidP="00211E22">
      <w:pPr>
        <w:pStyle w:val="a0"/>
        <w:ind w:firstLine="420"/>
      </w:pPr>
      <w:r>
        <w:t>2. mysqlbinlog命令行</w:t>
      </w:r>
    </w:p>
    <w:p w14:paraId="35F1B32F" w14:textId="23104471" w:rsidR="00211E22" w:rsidRDefault="00211E22" w:rsidP="00FE3E43">
      <w:pPr>
        <w:pStyle w:val="a0"/>
        <w:ind w:firstLine="420"/>
      </w:pPr>
      <w:r>
        <w:t>mysqlbinlog在mysql/bin目录</w:t>
      </w:r>
    </w:p>
    <w:p w14:paraId="1473D67D" w14:textId="77777777" w:rsidR="00211E22" w:rsidRDefault="00211E22" w:rsidP="00211E22">
      <w:pPr>
        <w:pStyle w:val="a0"/>
        <w:ind w:firstLine="420"/>
      </w:pPr>
      <w:r>
        <w:t>I 查看binlog日志</w:t>
      </w:r>
    </w:p>
    <w:p w14:paraId="3AF826A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查看指定的</w:t>
      </w:r>
      <w:r>
        <w:t>binlog日志</w:t>
      </w:r>
    </w:p>
    <w:p w14:paraId="5CF03CDF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>[root@localhost bin]# ./mysqlbinlog ../data/mysql-bin.000003</w:t>
      </w:r>
    </w:p>
    <w:p w14:paraId="075C0D2F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按时间查看二进制日志</w:t>
      </w:r>
    </w:p>
    <w:p w14:paraId="71727334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../data/mysql-bin.000003 --start-datetime="2015-3-11 17:00:00"</w:t>
      </w:r>
    </w:p>
    <w:p w14:paraId="4EBA756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../data/mysql-bin.000003 --stop-datetime="2015-3-12 17:30:00"</w:t>
      </w:r>
    </w:p>
    <w:p w14:paraId="60BC8D98" w14:textId="7E8DDACF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../data/mysql-bin.000003 --start-datetime="2015-3-11 17:00:00" --stop-datetime="2015-3-12 17:30:00"</w:t>
      </w:r>
    </w:p>
    <w:p w14:paraId="3C90D869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按字节数查看二进制日志</w:t>
      </w:r>
    </w:p>
    <w:p w14:paraId="1BCB05F8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../data/mysql-bin.000003 --start-position=20</w:t>
      </w:r>
    </w:p>
    <w:p w14:paraId="56B0BC0E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../data/mysql-bin.000003 --stop-position=200</w:t>
      </w:r>
    </w:p>
    <w:p w14:paraId="79DFDBD3" w14:textId="0D833B7D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../data/mysql-bin.000003 --start-position=20 --stop-position=200</w:t>
      </w:r>
    </w:p>
    <w:p w14:paraId="1C0118F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过滤</w:t>
      </w:r>
      <w:r>
        <w:t>insert、update操作</w:t>
      </w:r>
    </w:p>
    <w:p w14:paraId="0043D555" w14:textId="65BFE363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mysqlbinlog ../data/mysql-bin.000003 | grep insert</w:t>
      </w:r>
    </w:p>
    <w:p w14:paraId="455BD075" w14:textId="77777777" w:rsidR="00211E22" w:rsidRDefault="00211E22" w:rsidP="00211E22">
      <w:pPr>
        <w:pStyle w:val="a0"/>
        <w:ind w:firstLine="420"/>
      </w:pPr>
      <w:r>
        <w:t>II 查看binlog日志并输出</w:t>
      </w:r>
    </w:p>
    <w:p w14:paraId="63143405" w14:textId="36B55663" w:rsidR="00211E22" w:rsidRDefault="00211E22" w:rsidP="00FE3E43">
      <w:pPr>
        <w:pStyle w:val="a0"/>
        <w:ind w:firstLine="420"/>
      </w:pPr>
      <w:r>
        <w:rPr>
          <w:rFonts w:hint="eastAsia"/>
        </w:rPr>
        <w:t>下面参考：使用</w:t>
      </w:r>
      <w:r>
        <w:t>mysqlbinlog提取二进制日志</w:t>
      </w:r>
    </w:p>
    <w:p w14:paraId="191C8F31" w14:textId="77777777" w:rsidR="00211E22" w:rsidRDefault="00211E22" w:rsidP="00211E22">
      <w:pPr>
        <w:pStyle w:val="a0"/>
        <w:ind w:firstLine="420"/>
      </w:pPr>
      <w:r>
        <w:t xml:space="preserve">c、提取指定position位置的binlog日志并输出到压缩文件  </w:t>
      </w:r>
    </w:p>
    <w:p w14:paraId="6AAD0831" w14:textId="27E5D1F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--start-position="120" --stop-position="332" /opt/data/APP01bin.000001 |gzip &gt;extra_01.sql.gz  </w:t>
      </w:r>
    </w:p>
    <w:p w14:paraId="0B203F68" w14:textId="77777777" w:rsidR="00211E22" w:rsidRDefault="00211E22" w:rsidP="00211E22">
      <w:pPr>
        <w:pStyle w:val="a0"/>
        <w:ind w:firstLine="420"/>
      </w:pPr>
      <w:r>
        <w:t xml:space="preserve">d、提取指定position位置的binlog日志导入数据库  </w:t>
      </w:r>
    </w:p>
    <w:p w14:paraId="34F33B89" w14:textId="568ADA4E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--start-position="120" --stop-position="332" /opt/data/APP01bin.000001 | mysql -uroot -p  </w:t>
      </w:r>
    </w:p>
    <w:p w14:paraId="723FC212" w14:textId="77777777" w:rsidR="00211E22" w:rsidRDefault="00211E22" w:rsidP="00211E22">
      <w:pPr>
        <w:pStyle w:val="a0"/>
        <w:ind w:firstLine="420"/>
      </w:pPr>
      <w:r>
        <w:t xml:space="preserve">e、提取指定开始时间的binlog并输出到日志文件  </w:t>
      </w:r>
    </w:p>
    <w:p w14:paraId="45FA4492" w14:textId="251CA24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--start-datetime="2014-12-15 20:15:23" /opt/data/APP01bin.000002 --result-file=extra02.sql  </w:t>
      </w:r>
    </w:p>
    <w:p w14:paraId="2D256750" w14:textId="77777777" w:rsidR="00211E22" w:rsidRDefault="00211E22" w:rsidP="00211E22">
      <w:pPr>
        <w:pStyle w:val="a0"/>
        <w:ind w:firstLine="420"/>
      </w:pPr>
      <w:r>
        <w:t xml:space="preserve">f、提取指定位置的多个binlog日志文件  </w:t>
      </w:r>
    </w:p>
    <w:p w14:paraId="082BF195" w14:textId="3E17762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--start-position="120" --stop-position="332" /opt/data/APP01bin.000001 /opt/data/APP01bin.000002|more  </w:t>
      </w:r>
    </w:p>
    <w:p w14:paraId="18DF8985" w14:textId="77777777" w:rsidR="00211E22" w:rsidRDefault="00211E22" w:rsidP="00211E22">
      <w:pPr>
        <w:pStyle w:val="a0"/>
        <w:ind w:firstLine="420"/>
      </w:pPr>
      <w:r>
        <w:lastRenderedPageBreak/>
        <w:t xml:space="preserve">g、提取指定数据库binlog并转换字符集到UTF8  </w:t>
      </w:r>
    </w:p>
    <w:p w14:paraId="140671C2" w14:textId="013DE21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--database=test --set-charset=utf8 /opt/data/APP01bin.000001 /opt/data/APP01bin.000002 &gt;test.sql  </w:t>
      </w:r>
    </w:p>
    <w:p w14:paraId="5646DC9E" w14:textId="77777777" w:rsidR="00211E22" w:rsidRDefault="00211E22" w:rsidP="00211E22">
      <w:pPr>
        <w:pStyle w:val="a0"/>
        <w:ind w:firstLine="420"/>
      </w:pPr>
      <w:r>
        <w:t xml:space="preserve">h、远程提取日志，指定结束时间   </w:t>
      </w:r>
    </w:p>
    <w:p w14:paraId="16B5AE5A" w14:textId="5C0D31D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-urobin -p -h192.168.1.116 -P3306 --stop-datetime="2014-12-15 20:30:23" --read-from-remote-server mysql-bin.000033 |more  </w:t>
      </w:r>
    </w:p>
    <w:p w14:paraId="52EE64AC" w14:textId="77777777" w:rsidR="00211E22" w:rsidRDefault="00211E22" w:rsidP="00211E22">
      <w:pPr>
        <w:pStyle w:val="a0"/>
        <w:ind w:firstLine="420"/>
      </w:pPr>
      <w:r>
        <w:t xml:space="preserve">i、远程提取使用row格式的binlog日志并输出到本地文件  </w:t>
      </w:r>
    </w:p>
    <w:p w14:paraId="6DC4FB9B" w14:textId="170954F6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mysqlbinlog -urobin -p -P3606 -h192.168.1.177 --read-from-remote-server -vv inst3606bin.000005 &gt;row.sql  </w:t>
      </w:r>
    </w:p>
    <w:p w14:paraId="38F55668" w14:textId="77777777" w:rsidR="00211E22" w:rsidRDefault="00211E22" w:rsidP="00211E22">
      <w:pPr>
        <w:pStyle w:val="a0"/>
        <w:ind w:firstLine="420"/>
      </w:pPr>
      <w:r>
        <w:t>expire_logs_days 参数</w:t>
      </w:r>
    </w:p>
    <w:p w14:paraId="2D03A19D" w14:textId="2F8B88BC" w:rsidR="00211E22" w:rsidRDefault="00211E22" w:rsidP="00FE3E43">
      <w:pPr>
        <w:pStyle w:val="a0"/>
        <w:ind w:firstLine="420"/>
      </w:pPr>
      <w:r>
        <w:rPr>
          <w:rFonts w:hint="eastAsia"/>
        </w:rPr>
        <w:t>在</w:t>
      </w:r>
      <w:r>
        <w:t xml:space="preserve"> my.cnf 中配置 expire_logs_days 参数指定二进制日志的有效天数，MySQL 会自动删除过期的二进制日志。expire_logs_days 设置在服务器启动或者 MySQL 切换二进制日志时生效，因此，如果二进制日志没有增长和切换，服务器不会清除老条目。</w:t>
      </w:r>
    </w:p>
    <w:p w14:paraId="7F5BBF73" w14:textId="77777777" w:rsidR="00211E22" w:rsidRDefault="00211E22" w:rsidP="00211E22">
      <w:pPr>
        <w:pStyle w:val="a0"/>
        <w:ind w:firstLine="420"/>
      </w:pPr>
      <w:r>
        <w:t># 二进制日志的有效天数</w:t>
      </w:r>
    </w:p>
    <w:p w14:paraId="7DCCA08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expire_logs_days = 5</w:t>
      </w:r>
    </w:p>
    <w:p w14:paraId="2E38322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清除二进制日志</w:t>
      </w:r>
    </w:p>
    <w:p w14:paraId="3CE85EB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清除所有日志（不存在主从复制关系）</w:t>
      </w:r>
    </w:p>
    <w:p w14:paraId="3986E2A2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RESET MASTER;</w:t>
      </w:r>
    </w:p>
    <w:p w14:paraId="06B12B42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清除指定日志之前的所有日志</w:t>
      </w:r>
    </w:p>
    <w:p w14:paraId="55D5449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PURGE MASTER LOGS TO 'mysql-bin.000003';</w:t>
      </w:r>
    </w:p>
    <w:p w14:paraId="71B6195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清除某一时间点前的所有日志</w:t>
      </w:r>
    </w:p>
    <w:p w14:paraId="71F81F49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PURGE MASTER LOGS BEFORE '2015-01-01 00:00:00';</w:t>
      </w:r>
    </w:p>
    <w:p w14:paraId="56D5225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</w:t>
      </w:r>
      <w:r>
        <w:t xml:space="preserve"> n 天前的所有日志</w:t>
      </w:r>
    </w:p>
    <w:p w14:paraId="49932FF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mysql&gt; PURGE MASTER LOGS BEFORE CURRENT_DATE - INTERVAL 10 DAY;</w:t>
      </w:r>
    </w:p>
    <w:p w14:paraId="5D6AE859" w14:textId="2F88FAA8" w:rsidR="00211E22" w:rsidRDefault="00211E22" w:rsidP="00FE3E43">
      <w:pPr>
        <w:pStyle w:val="a0"/>
        <w:ind w:firstLine="422"/>
      </w:pPr>
      <w:r w:rsidRPr="00FE3E43">
        <w:rPr>
          <w:rFonts w:hint="eastAsia"/>
          <w:b/>
        </w:rPr>
        <w:t>警告</w:t>
      </w:r>
      <w:r w:rsidR="00FE3E43">
        <w:t>:</w:t>
      </w:r>
      <w:r>
        <w:rPr>
          <w:rFonts w:hint="eastAsia"/>
        </w:rPr>
        <w:t>由于二进制日志的重要性</w:t>
      </w:r>
      <w:r>
        <w:t>,请仅在确定不再需要将要被删除的二进制文件，或者在已经对二进制日志文件进行归档备份，或者已经进行数据库备份的情况下，才进行删除操作，</w:t>
      </w:r>
      <w:r>
        <w:lastRenderedPageBreak/>
        <w:t>且不要使用 rm 命令删除。</w:t>
      </w:r>
    </w:p>
    <w:p w14:paraId="69608475" w14:textId="0D961113" w:rsidR="00211E22" w:rsidRDefault="00211E22" w:rsidP="00211E22">
      <w:pPr>
        <w:pStyle w:val="2"/>
      </w:pPr>
      <w:r>
        <w:t>事务日志</w:t>
      </w:r>
    </w:p>
    <w:p w14:paraId="753B397D" w14:textId="3504BEA5" w:rsidR="00211E22" w:rsidRDefault="00211E22" w:rsidP="00FE3E43">
      <w:pPr>
        <w:pStyle w:val="a0"/>
        <w:ind w:firstLine="420"/>
      </w:pPr>
      <w:r>
        <w:rPr>
          <w:rFonts w:hint="eastAsia"/>
        </w:rPr>
        <w:t>出于性能和故障恢复的考虑，</w:t>
      </w:r>
      <w:r>
        <w:t>MySQL 服务器不会立即执行事务，而是先将事务记录在日志里面，这样可以将随机IO转换成顺序IO，从而提高IO性能。</w:t>
      </w:r>
    </w:p>
    <w:p w14:paraId="72FA1722" w14:textId="1212A1F3" w:rsidR="00211E22" w:rsidRDefault="00211E22" w:rsidP="00FE3E43">
      <w:pPr>
        <w:pStyle w:val="a0"/>
        <w:ind w:firstLine="420"/>
      </w:pPr>
      <w:r>
        <w:rPr>
          <w:rFonts w:hint="eastAsia"/>
        </w:rPr>
        <w:t>事物日志通常是一组至少两个固定大小的文件，当其中一个写满时，</w:t>
      </w:r>
      <w:r>
        <w:t>MySQL会将事务日志写入另一个日志文件(先清空原有内容)。当 MySQL 从崩溃中恢复时，会读取事务日志，将其中已经 commit 的事务写入数据库，没有 commit 的事务 rollback 。</w:t>
      </w:r>
    </w:p>
    <w:p w14:paraId="300C7DD2" w14:textId="3F1982D5" w:rsidR="00211E22" w:rsidRDefault="00211E22" w:rsidP="00FE3E43">
      <w:pPr>
        <w:pStyle w:val="a0"/>
        <w:ind w:firstLine="420"/>
      </w:pPr>
      <w:r>
        <w:rPr>
          <w:rFonts w:hint="eastAsia"/>
        </w:rPr>
        <w:t>事务日志由存储引擎</w:t>
      </w:r>
      <w:r>
        <w:t>(innodb)管理，一般不需要手动干预。</w:t>
      </w:r>
    </w:p>
    <w:p w14:paraId="6A43AE3D" w14:textId="63064E9D" w:rsidR="00211E22" w:rsidRDefault="00211E22" w:rsidP="00211E22">
      <w:pPr>
        <w:pStyle w:val="2"/>
      </w:pPr>
      <w:r>
        <w:t>中继日志</w:t>
      </w:r>
    </w:p>
    <w:p w14:paraId="7179B196" w14:textId="50BCF15B" w:rsidR="00211E22" w:rsidRDefault="00211E22" w:rsidP="00FE3E43">
      <w:pPr>
        <w:pStyle w:val="a0"/>
        <w:ind w:firstLine="420"/>
      </w:pPr>
      <w:r>
        <w:rPr>
          <w:rFonts w:hint="eastAsia"/>
        </w:rPr>
        <w:t>中继日志用于主从复制架构中的从服务器上，从服务器的</w:t>
      </w:r>
      <w:r>
        <w:t xml:space="preserve"> slave 进程从主服务器处获取二进制日志的内容并写入中继日志，然后由 IO 进程读取并执行中继日志中的语句。</w:t>
      </w:r>
    </w:p>
    <w:p w14:paraId="649EC85E" w14:textId="77777777" w:rsidR="00211E22" w:rsidRDefault="00211E22" w:rsidP="00211E22">
      <w:pPr>
        <w:pStyle w:val="2"/>
      </w:pPr>
      <w:r>
        <w:rPr>
          <w:rFonts w:hint="eastAsia"/>
        </w:rPr>
        <w:t>日志分析工具</w:t>
      </w:r>
    </w:p>
    <w:p w14:paraId="6FDBB13B" w14:textId="77777777" w:rsidR="00FE3E43" w:rsidRDefault="00211E22" w:rsidP="00211E22">
      <w:pPr>
        <w:pStyle w:val="a0"/>
        <w:ind w:firstLine="422"/>
      </w:pPr>
      <w:r w:rsidRPr="00FE3E43">
        <w:rPr>
          <w:b/>
        </w:rPr>
        <w:t>mysqldumpslowmysql</w:t>
      </w:r>
      <w:r>
        <w:t>：</w:t>
      </w:r>
    </w:p>
    <w:p w14:paraId="3A79A82C" w14:textId="3FECFE05" w:rsidR="00211E22" w:rsidRDefault="00211E22" w:rsidP="00211E22">
      <w:pPr>
        <w:pStyle w:val="a0"/>
        <w:ind w:firstLine="420"/>
      </w:pPr>
      <w:r>
        <w:t>官方提供的慢查询日志分析工具</w:t>
      </w:r>
    </w:p>
    <w:p w14:paraId="1132C409" w14:textId="5C599222" w:rsidR="006E0AF0" w:rsidRPr="00F54335" w:rsidRDefault="00972E31" w:rsidP="00482C63">
      <w:pPr>
        <w:pStyle w:val="1"/>
        <w:ind w:hanging="576"/>
      </w:pPr>
      <w:bookmarkStart w:id="31" w:name="_Toc17899302"/>
      <w:r>
        <w:rPr>
          <w:rFonts w:hint="eastAsia"/>
        </w:rPr>
        <w:t>MySQL配置文件</w:t>
      </w:r>
      <w:bookmarkEnd w:id="31"/>
    </w:p>
    <w:p w14:paraId="56FF0097" w14:textId="405F4455" w:rsidR="00972E31" w:rsidRPr="00AB0EA8" w:rsidRDefault="00972E31" w:rsidP="00972E31">
      <w:pPr>
        <w:pStyle w:val="2"/>
      </w:pPr>
      <w:bookmarkStart w:id="32" w:name="_Toc17899304"/>
      <w:r>
        <w:rPr>
          <w:rFonts w:hint="eastAsia"/>
        </w:rPr>
        <w:t>MySQL配置文件</w:t>
      </w:r>
      <w:r w:rsidR="007F2429">
        <w:rPr>
          <w:rFonts w:hint="eastAsia"/>
        </w:rPr>
        <w:t>参数</w:t>
      </w:r>
      <w:r>
        <w:rPr>
          <w:rFonts w:hint="eastAsia"/>
        </w:rPr>
        <w:t>解释</w:t>
      </w:r>
      <w:bookmarkEnd w:id="32"/>
    </w:p>
    <w:p w14:paraId="0B722BFB" w14:textId="77777777" w:rsidR="006E0AF0" w:rsidRDefault="006E0AF0" w:rsidP="00B6726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6AF36452" w14:textId="478B2367" w:rsidR="00234B8A" w:rsidRPr="00AB0EA8" w:rsidRDefault="00234B8A" w:rsidP="00234B8A">
      <w:pPr>
        <w:pStyle w:val="2"/>
      </w:pPr>
      <w:r>
        <w:rPr>
          <w:rFonts w:hint="eastAsia"/>
        </w:rPr>
        <w:t>MySQL配置文件修改</w:t>
      </w:r>
    </w:p>
    <w:p w14:paraId="5C8F2A8F" w14:textId="77777777" w:rsidR="00234B8A" w:rsidRPr="00234B8A" w:rsidRDefault="00234B8A" w:rsidP="00B6726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123BC814" w14:textId="054352CE" w:rsidR="00F02C7B" w:rsidRDefault="00F02C7B" w:rsidP="00F02C7B">
      <w:pPr>
        <w:pStyle w:val="1"/>
      </w:pPr>
      <w:bookmarkStart w:id="33" w:name="_Toc17899306"/>
      <w:r>
        <w:t>MySQL巡检</w:t>
      </w:r>
      <w:bookmarkEnd w:id="33"/>
    </w:p>
    <w:p w14:paraId="3AC44705" w14:textId="77777777" w:rsidR="001C7C9F" w:rsidRPr="001C7C9F" w:rsidRDefault="001C7C9F" w:rsidP="001C7C9F">
      <w:pPr>
        <w:pStyle w:val="a0"/>
        <w:ind w:firstLine="420"/>
      </w:pPr>
    </w:p>
    <w:p w14:paraId="1A7767B5" w14:textId="77777777" w:rsidR="00F02C7B" w:rsidRDefault="00F02C7B" w:rsidP="00494C7E">
      <w:pPr>
        <w:pStyle w:val="a0"/>
        <w:spacing w:line="240" w:lineRule="auto"/>
        <w:ind w:firstLineChars="0" w:firstLine="420"/>
      </w:pPr>
      <w:r>
        <w:object w:dxaOrig="2790" w:dyaOrig="840" w14:anchorId="268332AC">
          <v:shape id="_x0000_i1029" type="#_x0000_t75" style="width:139.35pt;height:41.8pt" o:ole="">
            <v:imagedata r:id="rId30" o:title=""/>
          </v:shape>
          <o:OLEObject Type="Embed" ProgID="Package" ShapeID="_x0000_i1029" DrawAspect="Content" ObjectID="_1629187296" r:id="rId31"/>
        </w:object>
      </w:r>
    </w:p>
    <w:p w14:paraId="6F38945A" w14:textId="6E070FB5" w:rsidR="009D48E0" w:rsidRDefault="009D48E0" w:rsidP="00381125">
      <w:pPr>
        <w:pStyle w:val="a0"/>
        <w:spacing w:line="240" w:lineRule="auto"/>
        <w:ind w:firstLineChars="0" w:firstLine="420"/>
      </w:pPr>
      <w:r>
        <w:t>请保存巡检会话日志</w:t>
      </w:r>
      <w:r>
        <w:rPr>
          <w:rFonts w:hint="eastAsia"/>
        </w:rPr>
        <w:t>，并收集MySQL相关日志及操作系统日志；以</w:t>
      </w:r>
      <w:r w:rsidR="00CC2BCF">
        <w:rPr>
          <w:rFonts w:hint="eastAsia"/>
        </w:rPr>
        <w:t>方便查阅！</w:t>
      </w:r>
    </w:p>
    <w:p w14:paraId="1B31BC74" w14:textId="77777777" w:rsidR="00912D03" w:rsidRPr="00912D03" w:rsidRDefault="00912D03" w:rsidP="00381125">
      <w:pPr>
        <w:pStyle w:val="a0"/>
        <w:spacing w:line="240" w:lineRule="auto"/>
        <w:ind w:firstLineChars="0" w:firstLine="420"/>
      </w:pPr>
    </w:p>
    <w:p w14:paraId="4E4FCCE4" w14:textId="3255E5C2" w:rsidR="00F42A3F" w:rsidRDefault="00F42A3F" w:rsidP="00F42A3F">
      <w:pPr>
        <w:pStyle w:val="1"/>
      </w:pPr>
      <w:bookmarkStart w:id="34" w:name="_Toc17899307"/>
      <w:r>
        <w:t>MySQL常用命令</w:t>
      </w:r>
      <w:bookmarkEnd w:id="34"/>
    </w:p>
    <w:p w14:paraId="322A9359" w14:textId="2AE283D8" w:rsidR="00F42A3F" w:rsidRDefault="00AD7F52" w:rsidP="00C5336A">
      <w:pPr>
        <w:pStyle w:val="2"/>
        <w:numPr>
          <w:ilvl w:val="0"/>
          <w:numId w:val="0"/>
        </w:numPr>
      </w:pPr>
      <w:bookmarkStart w:id="35" w:name="_Toc17899308"/>
      <w:r>
        <w:rPr>
          <w:rFonts w:hint="eastAsia"/>
        </w:rPr>
        <w:t>MySQL启停</w:t>
      </w:r>
      <w:bookmarkEnd w:id="35"/>
    </w:p>
    <w:p w14:paraId="26BE9429" w14:textId="2EECC184" w:rsidR="0014282E" w:rsidRDefault="0014282E" w:rsidP="00E32A7B">
      <w:pPr>
        <w:rPr>
          <w:b/>
        </w:rPr>
      </w:pPr>
      <w:r w:rsidRPr="00B03BE6">
        <w:rPr>
          <w:b/>
        </w:rPr>
        <w:t>单实例场景</w:t>
      </w:r>
      <w:r w:rsidRPr="00B03BE6">
        <w:rPr>
          <w:rFonts w:hint="eastAsia"/>
          <w:b/>
        </w:rPr>
        <w:t>：</w:t>
      </w:r>
    </w:p>
    <w:p w14:paraId="70B58DB1" w14:textId="77777777" w:rsidR="00B57FAA" w:rsidRPr="00B03BE6" w:rsidRDefault="00B57FAA" w:rsidP="00E32A7B">
      <w:pPr>
        <w:rPr>
          <w:b/>
        </w:rPr>
      </w:pPr>
    </w:p>
    <w:p w14:paraId="4BC8C336" w14:textId="5ADD166B" w:rsidR="0014282E" w:rsidRPr="00B03BE6" w:rsidRDefault="0014282E" w:rsidP="00E32A7B">
      <w:pPr>
        <w:rPr>
          <w:b/>
        </w:rPr>
      </w:pPr>
      <w:r w:rsidRPr="00B03BE6">
        <w:rPr>
          <w:b/>
        </w:rPr>
        <w:lastRenderedPageBreak/>
        <w:t>多实例场景</w:t>
      </w:r>
      <w:r w:rsidRPr="00B03BE6">
        <w:rPr>
          <w:rFonts w:hint="eastAsia"/>
          <w:b/>
        </w:rPr>
        <w:t>：</w:t>
      </w:r>
    </w:p>
    <w:p w14:paraId="409F681F" w14:textId="2C64E17B" w:rsidR="00AD7F52" w:rsidRPr="00AD7F52" w:rsidRDefault="00AD7F52" w:rsidP="00C5336A">
      <w:pPr>
        <w:pStyle w:val="2"/>
        <w:numPr>
          <w:ilvl w:val="0"/>
          <w:numId w:val="0"/>
        </w:numPr>
      </w:pPr>
      <w:bookmarkStart w:id="36" w:name="_Toc17899309"/>
      <w:r>
        <w:t>S</w:t>
      </w:r>
      <w:r>
        <w:rPr>
          <w:rFonts w:hint="eastAsia"/>
        </w:rPr>
        <w:t>how</w:t>
      </w:r>
      <w:r>
        <w:t xml:space="preserve"> processlist</w:t>
      </w:r>
      <w:bookmarkEnd w:id="36"/>
    </w:p>
    <w:p w14:paraId="0E9A3E2C" w14:textId="0CA04475" w:rsidR="00F42A3F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37" w:name="_Toc17899310"/>
      <w:r>
        <w:t>Show master status和show slave status</w:t>
      </w:r>
      <w:bookmarkEnd w:id="37"/>
    </w:p>
    <w:p w14:paraId="7AF34174" w14:textId="2FA6D9A6" w:rsidR="00AD7F52" w:rsidRPr="00F42A3F" w:rsidRDefault="00AD7F52" w:rsidP="00C5336A">
      <w:pPr>
        <w:pStyle w:val="2"/>
        <w:numPr>
          <w:ilvl w:val="0"/>
          <w:numId w:val="0"/>
        </w:numPr>
      </w:pPr>
      <w:bookmarkStart w:id="38" w:name="_Toc17899311"/>
      <w:r>
        <w:t xml:space="preserve">Show grant for </w:t>
      </w:r>
      <w:r>
        <w:rPr>
          <w:rFonts w:hint="eastAsia"/>
        </w:rPr>
        <w:t>&lt;replication</w:t>
      </w:r>
      <w:r>
        <w:t xml:space="preserve"> user</w:t>
      </w:r>
      <w:r>
        <w:rPr>
          <w:rFonts w:hint="eastAsia"/>
        </w:rPr>
        <w:t>&gt;</w:t>
      </w:r>
      <w:bookmarkEnd w:id="38"/>
    </w:p>
    <w:p w14:paraId="73C55E08" w14:textId="4B31B46E" w:rsidR="007D16EB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39" w:name="_Toc17899312"/>
      <w:r>
        <w:t>C</w:t>
      </w:r>
      <w:r>
        <w:rPr>
          <w:rFonts w:hint="eastAsia"/>
        </w:rPr>
        <w:t>hange</w:t>
      </w:r>
      <w:r>
        <w:t xml:space="preserve"> master</w:t>
      </w:r>
      <w:bookmarkEnd w:id="39"/>
    </w:p>
    <w:p w14:paraId="78429B02" w14:textId="6CB48B00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0" w:name="_Toc17899313"/>
      <w:r>
        <w:t>Stop</w:t>
      </w:r>
      <w:r>
        <w:rPr>
          <w:rFonts w:hint="eastAsia"/>
        </w:rPr>
        <w:t>/</w:t>
      </w:r>
      <w:r>
        <w:t>Start salve</w:t>
      </w:r>
      <w:bookmarkEnd w:id="40"/>
    </w:p>
    <w:p w14:paraId="39DAB349" w14:textId="2F341445" w:rsidR="00777178" w:rsidRPr="00777178" w:rsidRDefault="00777178" w:rsidP="00777178">
      <w:pPr>
        <w:pStyle w:val="2"/>
        <w:numPr>
          <w:ilvl w:val="0"/>
          <w:numId w:val="0"/>
        </w:numPr>
        <w:ind w:left="576" w:hanging="576"/>
      </w:pPr>
      <w:r>
        <w:t xml:space="preserve">Show variables </w:t>
      </w:r>
    </w:p>
    <w:p w14:paraId="2EF7F447" w14:textId="6CAEF6BC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1" w:name="_Toc17899314"/>
      <w:r>
        <w:t>Show Slave hosts</w:t>
      </w:r>
      <w:bookmarkEnd w:id="41"/>
    </w:p>
    <w:p w14:paraId="0981257E" w14:textId="4B1B2BDC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2" w:name="_Toc17899315"/>
      <w:r>
        <w:t>Show binlog events</w:t>
      </w:r>
      <w:r>
        <w:rPr>
          <w:rFonts w:hint="eastAsia"/>
        </w:rPr>
        <w:t>;</w:t>
      </w:r>
      <w:bookmarkEnd w:id="42"/>
    </w:p>
    <w:p w14:paraId="67BAB58E" w14:textId="3C89B6A3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3" w:name="_Toc17899316"/>
      <w:r>
        <w:t>Mysqlbinlog</w:t>
      </w:r>
      <w:bookmarkEnd w:id="43"/>
    </w:p>
    <w:p w14:paraId="320B7FDB" w14:textId="79849158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4" w:name="_Toc17899317"/>
      <w:r>
        <w:t>Purge Binary logs</w:t>
      </w:r>
      <w:bookmarkEnd w:id="44"/>
    </w:p>
    <w:p w14:paraId="24D0093A" w14:textId="2557F3FB" w:rsidR="00AE765A" w:rsidRDefault="00AE765A" w:rsidP="00C5336A">
      <w:pPr>
        <w:pStyle w:val="2"/>
        <w:numPr>
          <w:ilvl w:val="0"/>
          <w:numId w:val="0"/>
        </w:numPr>
        <w:ind w:left="576" w:hanging="576"/>
      </w:pPr>
      <w:bookmarkStart w:id="45" w:name="_Toc17899318"/>
      <w:r>
        <w:t>M</w:t>
      </w:r>
      <w:r>
        <w:rPr>
          <w:rFonts w:hint="eastAsia"/>
        </w:rPr>
        <w:t>ysqldump</w:t>
      </w:r>
      <w:bookmarkEnd w:id="45"/>
    </w:p>
    <w:p w14:paraId="6258D00A" w14:textId="11FE5500" w:rsidR="00777178" w:rsidRPr="00777178" w:rsidRDefault="00AE765A" w:rsidP="00B03BE6">
      <w:pPr>
        <w:pStyle w:val="2"/>
        <w:numPr>
          <w:ilvl w:val="0"/>
          <w:numId w:val="0"/>
        </w:numPr>
        <w:ind w:left="576" w:hanging="576"/>
      </w:pPr>
      <w:bookmarkStart w:id="46" w:name="_Toc17899319"/>
      <w:r>
        <w:t>Mysqlpdump</w:t>
      </w:r>
      <w:bookmarkEnd w:id="46"/>
    </w:p>
    <w:p w14:paraId="19DAB30A" w14:textId="77777777" w:rsidR="00400961" w:rsidRPr="00400961" w:rsidRDefault="00400961" w:rsidP="00400961">
      <w:pPr>
        <w:pStyle w:val="a0"/>
        <w:ind w:firstLine="420"/>
      </w:pPr>
    </w:p>
    <w:sectPr w:rsidR="00400961" w:rsidRPr="00400961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6C65B" w14:textId="77777777" w:rsidR="00CA4CFE" w:rsidRDefault="00CA4CFE">
      <w:r>
        <w:separator/>
      </w:r>
    </w:p>
  </w:endnote>
  <w:endnote w:type="continuationSeparator" w:id="0">
    <w:p w14:paraId="0B326494" w14:textId="77777777" w:rsidR="00CA4CFE" w:rsidRDefault="00CA4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 Gothic M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3F690" w14:textId="77777777" w:rsidR="00C4178B" w:rsidRDefault="00C4178B">
    <w:pPr>
      <w:pStyle w:val="a7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0C06C27D" w14:textId="77777777" w:rsidR="00C4178B" w:rsidRDefault="00C4178B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814699" w14:textId="77777777" w:rsidR="00C4178B" w:rsidRDefault="00C4178B">
    <w:pPr>
      <w:pStyle w:val="a7"/>
      <w:ind w:right="360" w:firstLine="360"/>
      <w:jc w:val="right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ii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AD420" w14:textId="77777777" w:rsidR="00C4178B" w:rsidRDefault="00C4178B">
    <w:pPr>
      <w:pStyle w:val="a7"/>
      <w:ind w:firstLine="360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1451C" w14:textId="77777777" w:rsidR="00C4178B" w:rsidRDefault="00C4178B">
    <w:pPr>
      <w:pStyle w:val="a7"/>
      <w:ind w:right="360" w:firstLine="360"/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5708351"/>
      <w:docPartObj>
        <w:docPartGallery w:val="Page Numbers (Bottom of Page)"/>
        <w:docPartUnique/>
      </w:docPartObj>
    </w:sdtPr>
    <w:sdtEndPr/>
    <w:sdtContent>
      <w:p w14:paraId="3E5A9C79" w14:textId="77777777" w:rsidR="00C4178B" w:rsidRDefault="00C4178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15A2" w:rsidRPr="00CF15A2">
          <w:rPr>
            <w:noProof/>
            <w:lang w:val="zh-CN"/>
          </w:rPr>
          <w:t>10</w:t>
        </w:r>
        <w:r>
          <w:fldChar w:fldCharType="end"/>
        </w:r>
      </w:p>
    </w:sdtContent>
  </w:sdt>
  <w:p w14:paraId="3531B3C9" w14:textId="77777777" w:rsidR="00C4178B" w:rsidRDefault="00C4178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C45677" w14:textId="77777777" w:rsidR="00CA4CFE" w:rsidRDefault="00CA4CFE">
      <w:r>
        <w:separator/>
      </w:r>
    </w:p>
  </w:footnote>
  <w:footnote w:type="continuationSeparator" w:id="0">
    <w:p w14:paraId="7E9359BC" w14:textId="77777777" w:rsidR="00CA4CFE" w:rsidRDefault="00CA4C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F6B2F" w14:textId="77777777" w:rsidR="00C4178B" w:rsidRDefault="00C4178B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39232" w14:textId="426E7799" w:rsidR="00C4178B" w:rsidRPr="003D304E" w:rsidRDefault="00C4178B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noProof/>
        <w:kern w:val="0"/>
      </w:rPr>
    </w:pPr>
    <w:r>
      <w:rPr>
        <w:rFonts w:hint="eastAsia"/>
        <w:kern w:val="0"/>
      </w:rPr>
      <w:t>数据库安装配置手册</w:t>
    </w:r>
    <w:r>
      <w:rPr>
        <w:kern w:val="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824F1" w14:textId="77777777" w:rsidR="00C4178B" w:rsidRDefault="00C4178B">
    <w:pPr>
      <w:pStyle w:val="a5"/>
      <w:spacing w:after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77BCE" w14:textId="6440D78A" w:rsidR="00C4178B" w:rsidRPr="006C31F0" w:rsidRDefault="00C4178B" w:rsidP="006C31F0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kern w:val="0"/>
      </w:rPr>
    </w:pPr>
    <w:r>
      <w:rPr>
        <w:kern w:val="0"/>
      </w:rPr>
      <w:t>MySQL</w:t>
    </w:r>
    <w:r>
      <w:rPr>
        <w:rFonts w:hint="eastAsia"/>
        <w:kern w:val="0"/>
      </w:rPr>
      <w:t>数据库安装配置手册(</w:t>
    </w:r>
    <w:r>
      <w:rPr>
        <w:kern w:val="0"/>
      </w:rPr>
      <w:t>MySQL主主)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1333"/>
    <w:multiLevelType w:val="hybridMultilevel"/>
    <w:tmpl w:val="8832461A"/>
    <w:lvl w:ilvl="0" w:tplc="CDB8865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AC60BD"/>
    <w:multiLevelType w:val="hybridMultilevel"/>
    <w:tmpl w:val="5F5A6F66"/>
    <w:lvl w:ilvl="0" w:tplc="9EFEEA9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D01899"/>
    <w:multiLevelType w:val="multilevel"/>
    <w:tmpl w:val="B3A2F3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CE7D87"/>
    <w:multiLevelType w:val="hybridMultilevel"/>
    <w:tmpl w:val="A8F4101C"/>
    <w:lvl w:ilvl="0" w:tplc="8182F52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E15CBB"/>
    <w:multiLevelType w:val="hybridMultilevel"/>
    <w:tmpl w:val="87CE5222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5" w15:restartNumberingAfterBreak="0">
    <w:nsid w:val="2B80065A"/>
    <w:multiLevelType w:val="hybridMultilevel"/>
    <w:tmpl w:val="9F46ED70"/>
    <w:lvl w:ilvl="0" w:tplc="04090009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News Gothic MT" w:hAnsi="News Gothic MT" w:hint="default"/>
      </w:rPr>
    </w:lvl>
    <w:lvl w:ilvl="1" w:tplc="04090003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News Gothic MT" w:hAnsi="News Gothic MT" w:hint="default"/>
      </w:rPr>
    </w:lvl>
    <w:lvl w:ilvl="2" w:tplc="04090005">
      <w:start w:val="1"/>
      <w:numFmt w:val="bullet"/>
      <w:lvlText w:val=""/>
      <w:lvlJc w:val="left"/>
      <w:pPr>
        <w:tabs>
          <w:tab w:val="num" w:pos="1260"/>
        </w:tabs>
        <w:ind w:left="1260" w:hanging="420"/>
      </w:pPr>
      <w:rPr>
        <w:rFonts w:ascii="News Gothic MT" w:hAnsi="News Gothic MT" w:cs="Times New Roman" w:hint="default"/>
      </w:rPr>
    </w:lvl>
    <w:lvl w:ilvl="3" w:tplc="04090001">
      <w:start w:val="1"/>
      <w:numFmt w:val="bullet"/>
      <w:pStyle w:val="9"/>
      <w:lvlText w:val=""/>
      <w:lvlJc w:val="left"/>
      <w:pPr>
        <w:tabs>
          <w:tab w:val="num" w:pos="1680"/>
        </w:tabs>
        <w:ind w:left="1680" w:hanging="420"/>
      </w:pPr>
      <w:rPr>
        <w:rFonts w:ascii="News Gothic MT" w:hAnsi="News Gothic MT" w:cs="Times New Roman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News Gothic MT" w:hAnsi="News Gothic MT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News Gothic MT" w:hAnsi="News Gothic MT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News Gothic MT" w:hAnsi="News Gothic MT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News Gothic MT" w:hAnsi="News Gothic MT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News Gothic MT" w:hAnsi="News Gothic MT" w:hint="default"/>
      </w:rPr>
    </w:lvl>
  </w:abstractNum>
  <w:abstractNum w:abstractNumId="6" w15:restartNumberingAfterBreak="0">
    <w:nsid w:val="2E66398F"/>
    <w:multiLevelType w:val="hybridMultilevel"/>
    <w:tmpl w:val="BA0E37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F440113"/>
    <w:multiLevelType w:val="hybridMultilevel"/>
    <w:tmpl w:val="E5D4AED0"/>
    <w:lvl w:ilvl="0" w:tplc="F072042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3B54FC"/>
    <w:multiLevelType w:val="multilevel"/>
    <w:tmpl w:val="5E821E3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47"/>
        </w:tabs>
        <w:ind w:left="1247" w:hanging="124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39412C4A"/>
    <w:multiLevelType w:val="hybridMultilevel"/>
    <w:tmpl w:val="91F00938"/>
    <w:lvl w:ilvl="0" w:tplc="1416E4FE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ED6F27"/>
    <w:multiLevelType w:val="multilevel"/>
    <w:tmpl w:val="54F249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5.%2.%3.%4.%6.%1"/>
      <w:lvlJc w:val="left"/>
      <w:pPr>
        <w:tabs>
          <w:tab w:val="num" w:pos="1134"/>
        </w:tabs>
        <w:ind w:left="1134" w:hanging="1134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65954F36"/>
    <w:multiLevelType w:val="hybridMultilevel"/>
    <w:tmpl w:val="157A69A4"/>
    <w:lvl w:ilvl="0" w:tplc="DA348DD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67560937"/>
    <w:multiLevelType w:val="hybridMultilevel"/>
    <w:tmpl w:val="624EBDAE"/>
    <w:lvl w:ilvl="0" w:tplc="45845050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9B3748"/>
    <w:multiLevelType w:val="hybridMultilevel"/>
    <w:tmpl w:val="35D6DD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B32C02"/>
    <w:multiLevelType w:val="hybridMultilevel"/>
    <w:tmpl w:val="3A66D5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0AF322A"/>
    <w:multiLevelType w:val="hybridMultilevel"/>
    <w:tmpl w:val="40D6DC2C"/>
    <w:lvl w:ilvl="0" w:tplc="A42E1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15"/>
  </w:num>
  <w:num w:numId="6">
    <w:abstractNumId w:val="4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6"/>
  </w:num>
  <w:num w:numId="13">
    <w:abstractNumId w:val="1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14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9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F12"/>
    <w:rsid w:val="000033A9"/>
    <w:rsid w:val="00003CD6"/>
    <w:rsid w:val="0000562D"/>
    <w:rsid w:val="0000579E"/>
    <w:rsid w:val="000062E1"/>
    <w:rsid w:val="00006C9B"/>
    <w:rsid w:val="00007C47"/>
    <w:rsid w:val="0001185A"/>
    <w:rsid w:val="00014C83"/>
    <w:rsid w:val="00015826"/>
    <w:rsid w:val="00015ED8"/>
    <w:rsid w:val="00016A23"/>
    <w:rsid w:val="00017589"/>
    <w:rsid w:val="000177BC"/>
    <w:rsid w:val="00017EFA"/>
    <w:rsid w:val="00020A78"/>
    <w:rsid w:val="000222B1"/>
    <w:rsid w:val="000223F9"/>
    <w:rsid w:val="00022543"/>
    <w:rsid w:val="00022C3E"/>
    <w:rsid w:val="000231D5"/>
    <w:rsid w:val="0002490C"/>
    <w:rsid w:val="000255D4"/>
    <w:rsid w:val="0002575B"/>
    <w:rsid w:val="00026AED"/>
    <w:rsid w:val="00031512"/>
    <w:rsid w:val="0003348A"/>
    <w:rsid w:val="000354E3"/>
    <w:rsid w:val="00036459"/>
    <w:rsid w:val="000375EE"/>
    <w:rsid w:val="000414D9"/>
    <w:rsid w:val="00042011"/>
    <w:rsid w:val="0004327E"/>
    <w:rsid w:val="00043DD0"/>
    <w:rsid w:val="0004471D"/>
    <w:rsid w:val="00044DCD"/>
    <w:rsid w:val="000462A8"/>
    <w:rsid w:val="00046720"/>
    <w:rsid w:val="00046A99"/>
    <w:rsid w:val="00046E76"/>
    <w:rsid w:val="00046F87"/>
    <w:rsid w:val="00046FBC"/>
    <w:rsid w:val="00047901"/>
    <w:rsid w:val="000502CD"/>
    <w:rsid w:val="00053611"/>
    <w:rsid w:val="0005391D"/>
    <w:rsid w:val="000551F1"/>
    <w:rsid w:val="00056884"/>
    <w:rsid w:val="00057230"/>
    <w:rsid w:val="00057CC7"/>
    <w:rsid w:val="00060336"/>
    <w:rsid w:val="00060813"/>
    <w:rsid w:val="00061087"/>
    <w:rsid w:val="00062A6B"/>
    <w:rsid w:val="00062A72"/>
    <w:rsid w:val="0006409D"/>
    <w:rsid w:val="00064422"/>
    <w:rsid w:val="000645DD"/>
    <w:rsid w:val="00065542"/>
    <w:rsid w:val="00070A81"/>
    <w:rsid w:val="00071D20"/>
    <w:rsid w:val="00071FFD"/>
    <w:rsid w:val="000729F2"/>
    <w:rsid w:val="00074252"/>
    <w:rsid w:val="000751B9"/>
    <w:rsid w:val="00075471"/>
    <w:rsid w:val="00075ACE"/>
    <w:rsid w:val="00076280"/>
    <w:rsid w:val="00077991"/>
    <w:rsid w:val="00077D23"/>
    <w:rsid w:val="0008048C"/>
    <w:rsid w:val="00081ACC"/>
    <w:rsid w:val="000820DB"/>
    <w:rsid w:val="0008250E"/>
    <w:rsid w:val="00084570"/>
    <w:rsid w:val="000847C3"/>
    <w:rsid w:val="00085153"/>
    <w:rsid w:val="00085AF1"/>
    <w:rsid w:val="00087392"/>
    <w:rsid w:val="0008771D"/>
    <w:rsid w:val="00091535"/>
    <w:rsid w:val="00092E3F"/>
    <w:rsid w:val="000936FB"/>
    <w:rsid w:val="0009550D"/>
    <w:rsid w:val="00095946"/>
    <w:rsid w:val="00095CD0"/>
    <w:rsid w:val="00095E18"/>
    <w:rsid w:val="00096A5C"/>
    <w:rsid w:val="00096CAE"/>
    <w:rsid w:val="000973D1"/>
    <w:rsid w:val="00097AAD"/>
    <w:rsid w:val="000A01FD"/>
    <w:rsid w:val="000A0FFC"/>
    <w:rsid w:val="000A2DAE"/>
    <w:rsid w:val="000A5C39"/>
    <w:rsid w:val="000B04C7"/>
    <w:rsid w:val="000B23EC"/>
    <w:rsid w:val="000B3A46"/>
    <w:rsid w:val="000B4069"/>
    <w:rsid w:val="000B551A"/>
    <w:rsid w:val="000C0C3C"/>
    <w:rsid w:val="000C0DFD"/>
    <w:rsid w:val="000C0E77"/>
    <w:rsid w:val="000C2105"/>
    <w:rsid w:val="000C2BE2"/>
    <w:rsid w:val="000C43FB"/>
    <w:rsid w:val="000C519B"/>
    <w:rsid w:val="000C625B"/>
    <w:rsid w:val="000C7B06"/>
    <w:rsid w:val="000D3062"/>
    <w:rsid w:val="000D3940"/>
    <w:rsid w:val="000D43DE"/>
    <w:rsid w:val="000D5112"/>
    <w:rsid w:val="000D727B"/>
    <w:rsid w:val="000E1601"/>
    <w:rsid w:val="000E318A"/>
    <w:rsid w:val="000E3884"/>
    <w:rsid w:val="000E40FD"/>
    <w:rsid w:val="000F064D"/>
    <w:rsid w:val="000F137A"/>
    <w:rsid w:val="000F2180"/>
    <w:rsid w:val="000F2651"/>
    <w:rsid w:val="000F48E3"/>
    <w:rsid w:val="000F639C"/>
    <w:rsid w:val="000F6E0D"/>
    <w:rsid w:val="000F7094"/>
    <w:rsid w:val="0010046E"/>
    <w:rsid w:val="00102667"/>
    <w:rsid w:val="00105A8A"/>
    <w:rsid w:val="00105B12"/>
    <w:rsid w:val="00105BBC"/>
    <w:rsid w:val="001107CE"/>
    <w:rsid w:val="00116695"/>
    <w:rsid w:val="00120799"/>
    <w:rsid w:val="001215C7"/>
    <w:rsid w:val="00121697"/>
    <w:rsid w:val="00121CA2"/>
    <w:rsid w:val="00122F70"/>
    <w:rsid w:val="00124D5F"/>
    <w:rsid w:val="001263CC"/>
    <w:rsid w:val="001274D3"/>
    <w:rsid w:val="00127E4B"/>
    <w:rsid w:val="001313CB"/>
    <w:rsid w:val="00131E69"/>
    <w:rsid w:val="00135438"/>
    <w:rsid w:val="001404C1"/>
    <w:rsid w:val="0014282E"/>
    <w:rsid w:val="0014377C"/>
    <w:rsid w:val="00145181"/>
    <w:rsid w:val="00145F92"/>
    <w:rsid w:val="001467E4"/>
    <w:rsid w:val="001476D9"/>
    <w:rsid w:val="00150B7E"/>
    <w:rsid w:val="00151EF7"/>
    <w:rsid w:val="001521E2"/>
    <w:rsid w:val="00153640"/>
    <w:rsid w:val="00153AD4"/>
    <w:rsid w:val="0015507E"/>
    <w:rsid w:val="00160BBF"/>
    <w:rsid w:val="00160C40"/>
    <w:rsid w:val="00161DC8"/>
    <w:rsid w:val="00162801"/>
    <w:rsid w:val="001636B9"/>
    <w:rsid w:val="00164136"/>
    <w:rsid w:val="00164CFB"/>
    <w:rsid w:val="00166BA5"/>
    <w:rsid w:val="00170B3D"/>
    <w:rsid w:val="00171B4D"/>
    <w:rsid w:val="00171CC3"/>
    <w:rsid w:val="001722E1"/>
    <w:rsid w:val="00172431"/>
    <w:rsid w:val="00172BC2"/>
    <w:rsid w:val="00175DBC"/>
    <w:rsid w:val="00180D1E"/>
    <w:rsid w:val="0018223B"/>
    <w:rsid w:val="001829B3"/>
    <w:rsid w:val="00182C88"/>
    <w:rsid w:val="00182DB3"/>
    <w:rsid w:val="00186096"/>
    <w:rsid w:val="0018617B"/>
    <w:rsid w:val="001872FB"/>
    <w:rsid w:val="00187CD9"/>
    <w:rsid w:val="00187F78"/>
    <w:rsid w:val="0019065F"/>
    <w:rsid w:val="0019216C"/>
    <w:rsid w:val="00192626"/>
    <w:rsid w:val="001948A6"/>
    <w:rsid w:val="001A1799"/>
    <w:rsid w:val="001A1969"/>
    <w:rsid w:val="001A2201"/>
    <w:rsid w:val="001A45DB"/>
    <w:rsid w:val="001A6622"/>
    <w:rsid w:val="001A7E1D"/>
    <w:rsid w:val="001B2017"/>
    <w:rsid w:val="001B35EB"/>
    <w:rsid w:val="001B54FC"/>
    <w:rsid w:val="001B60C9"/>
    <w:rsid w:val="001B6153"/>
    <w:rsid w:val="001C02C7"/>
    <w:rsid w:val="001C0740"/>
    <w:rsid w:val="001C0ABB"/>
    <w:rsid w:val="001C0D1F"/>
    <w:rsid w:val="001C485F"/>
    <w:rsid w:val="001C59A7"/>
    <w:rsid w:val="001C5E00"/>
    <w:rsid w:val="001C74B7"/>
    <w:rsid w:val="001C7C9F"/>
    <w:rsid w:val="001D0231"/>
    <w:rsid w:val="001D0ADC"/>
    <w:rsid w:val="001D19D6"/>
    <w:rsid w:val="001D32BE"/>
    <w:rsid w:val="001D349A"/>
    <w:rsid w:val="001D3F8F"/>
    <w:rsid w:val="001D434D"/>
    <w:rsid w:val="001D4523"/>
    <w:rsid w:val="001D5924"/>
    <w:rsid w:val="001D725A"/>
    <w:rsid w:val="001E2960"/>
    <w:rsid w:val="001E32A2"/>
    <w:rsid w:val="001E4709"/>
    <w:rsid w:val="001E511D"/>
    <w:rsid w:val="001E57FC"/>
    <w:rsid w:val="001E61B4"/>
    <w:rsid w:val="001E7629"/>
    <w:rsid w:val="001F1563"/>
    <w:rsid w:val="001F1D87"/>
    <w:rsid w:val="001F1E25"/>
    <w:rsid w:val="001F2E45"/>
    <w:rsid w:val="001F3E93"/>
    <w:rsid w:val="001F4312"/>
    <w:rsid w:val="001F5FF5"/>
    <w:rsid w:val="001F6850"/>
    <w:rsid w:val="00203159"/>
    <w:rsid w:val="00204AA3"/>
    <w:rsid w:val="00210DBF"/>
    <w:rsid w:val="00211E22"/>
    <w:rsid w:val="00212402"/>
    <w:rsid w:val="00213EBE"/>
    <w:rsid w:val="00217FF0"/>
    <w:rsid w:val="002207A6"/>
    <w:rsid w:val="002215F3"/>
    <w:rsid w:val="00221E71"/>
    <w:rsid w:val="0022228F"/>
    <w:rsid w:val="0022240C"/>
    <w:rsid w:val="002240E8"/>
    <w:rsid w:val="00225413"/>
    <w:rsid w:val="00227611"/>
    <w:rsid w:val="0023050D"/>
    <w:rsid w:val="00231A5D"/>
    <w:rsid w:val="00232FB1"/>
    <w:rsid w:val="00234B8A"/>
    <w:rsid w:val="00235A68"/>
    <w:rsid w:val="00236612"/>
    <w:rsid w:val="00240179"/>
    <w:rsid w:val="00242823"/>
    <w:rsid w:val="00243AC7"/>
    <w:rsid w:val="00244BD8"/>
    <w:rsid w:val="00244F01"/>
    <w:rsid w:val="00245B09"/>
    <w:rsid w:val="00245E35"/>
    <w:rsid w:val="002479FD"/>
    <w:rsid w:val="0025031C"/>
    <w:rsid w:val="00250906"/>
    <w:rsid w:val="0025108F"/>
    <w:rsid w:val="00251A5D"/>
    <w:rsid w:val="00253D29"/>
    <w:rsid w:val="00254073"/>
    <w:rsid w:val="00254B9C"/>
    <w:rsid w:val="00255A08"/>
    <w:rsid w:val="00255F24"/>
    <w:rsid w:val="00256039"/>
    <w:rsid w:val="002575CA"/>
    <w:rsid w:val="002607C5"/>
    <w:rsid w:val="00261A31"/>
    <w:rsid w:val="0026200D"/>
    <w:rsid w:val="00263D57"/>
    <w:rsid w:val="00264CB3"/>
    <w:rsid w:val="00266886"/>
    <w:rsid w:val="00266BA1"/>
    <w:rsid w:val="00271F4A"/>
    <w:rsid w:val="002726F6"/>
    <w:rsid w:val="00272760"/>
    <w:rsid w:val="002748AC"/>
    <w:rsid w:val="00274FBE"/>
    <w:rsid w:val="002754D8"/>
    <w:rsid w:val="002757F2"/>
    <w:rsid w:val="00276A74"/>
    <w:rsid w:val="00276DDA"/>
    <w:rsid w:val="00280165"/>
    <w:rsid w:val="0028023D"/>
    <w:rsid w:val="00280AC8"/>
    <w:rsid w:val="00280F15"/>
    <w:rsid w:val="00282D08"/>
    <w:rsid w:val="00283938"/>
    <w:rsid w:val="00283E5E"/>
    <w:rsid w:val="0028691C"/>
    <w:rsid w:val="002871EF"/>
    <w:rsid w:val="00287C1A"/>
    <w:rsid w:val="00291382"/>
    <w:rsid w:val="00292768"/>
    <w:rsid w:val="002931F2"/>
    <w:rsid w:val="002933B7"/>
    <w:rsid w:val="00294F19"/>
    <w:rsid w:val="00295AD7"/>
    <w:rsid w:val="00295B59"/>
    <w:rsid w:val="0029747C"/>
    <w:rsid w:val="00297C9D"/>
    <w:rsid w:val="002A09E8"/>
    <w:rsid w:val="002A0B42"/>
    <w:rsid w:val="002A13B4"/>
    <w:rsid w:val="002A220F"/>
    <w:rsid w:val="002A2271"/>
    <w:rsid w:val="002A2496"/>
    <w:rsid w:val="002A373A"/>
    <w:rsid w:val="002A5E0D"/>
    <w:rsid w:val="002A6354"/>
    <w:rsid w:val="002A7FB9"/>
    <w:rsid w:val="002B1E61"/>
    <w:rsid w:val="002B2939"/>
    <w:rsid w:val="002B34F3"/>
    <w:rsid w:val="002B6DBD"/>
    <w:rsid w:val="002B7959"/>
    <w:rsid w:val="002C09DC"/>
    <w:rsid w:val="002C1402"/>
    <w:rsid w:val="002C1C56"/>
    <w:rsid w:val="002C27DD"/>
    <w:rsid w:val="002C2BDD"/>
    <w:rsid w:val="002C2D67"/>
    <w:rsid w:val="002C5691"/>
    <w:rsid w:val="002C6E15"/>
    <w:rsid w:val="002D03DC"/>
    <w:rsid w:val="002D063A"/>
    <w:rsid w:val="002D0D40"/>
    <w:rsid w:val="002D27D3"/>
    <w:rsid w:val="002D2ACF"/>
    <w:rsid w:val="002D2E7B"/>
    <w:rsid w:val="002D33EC"/>
    <w:rsid w:val="002D34A7"/>
    <w:rsid w:val="002D3B35"/>
    <w:rsid w:val="002D3E9A"/>
    <w:rsid w:val="002D4C05"/>
    <w:rsid w:val="002E15DD"/>
    <w:rsid w:val="002E3C9D"/>
    <w:rsid w:val="002E3E07"/>
    <w:rsid w:val="002E3F07"/>
    <w:rsid w:val="002E77C6"/>
    <w:rsid w:val="002F16CE"/>
    <w:rsid w:val="002F16E9"/>
    <w:rsid w:val="002F27BE"/>
    <w:rsid w:val="002F37F6"/>
    <w:rsid w:val="002F4C05"/>
    <w:rsid w:val="002F5986"/>
    <w:rsid w:val="002F7D93"/>
    <w:rsid w:val="00300309"/>
    <w:rsid w:val="003003EC"/>
    <w:rsid w:val="00300566"/>
    <w:rsid w:val="003007C3"/>
    <w:rsid w:val="00301CF9"/>
    <w:rsid w:val="00301F29"/>
    <w:rsid w:val="003029CB"/>
    <w:rsid w:val="00303499"/>
    <w:rsid w:val="0030461D"/>
    <w:rsid w:val="00305143"/>
    <w:rsid w:val="00307693"/>
    <w:rsid w:val="00307997"/>
    <w:rsid w:val="00307CF3"/>
    <w:rsid w:val="003104A0"/>
    <w:rsid w:val="00313932"/>
    <w:rsid w:val="00313B82"/>
    <w:rsid w:val="003143F7"/>
    <w:rsid w:val="00314A29"/>
    <w:rsid w:val="003220CF"/>
    <w:rsid w:val="0032301C"/>
    <w:rsid w:val="00324257"/>
    <w:rsid w:val="003248FF"/>
    <w:rsid w:val="00325088"/>
    <w:rsid w:val="0032518D"/>
    <w:rsid w:val="0032624F"/>
    <w:rsid w:val="00330029"/>
    <w:rsid w:val="00330E53"/>
    <w:rsid w:val="003315C8"/>
    <w:rsid w:val="00331675"/>
    <w:rsid w:val="00331F38"/>
    <w:rsid w:val="00331FC6"/>
    <w:rsid w:val="003322BA"/>
    <w:rsid w:val="00333F3F"/>
    <w:rsid w:val="00335C5F"/>
    <w:rsid w:val="00335F59"/>
    <w:rsid w:val="00336890"/>
    <w:rsid w:val="00337C92"/>
    <w:rsid w:val="00341DF7"/>
    <w:rsid w:val="00343BB9"/>
    <w:rsid w:val="00344707"/>
    <w:rsid w:val="00346511"/>
    <w:rsid w:val="003500C1"/>
    <w:rsid w:val="0035241E"/>
    <w:rsid w:val="00352D1B"/>
    <w:rsid w:val="003540FE"/>
    <w:rsid w:val="0035687A"/>
    <w:rsid w:val="00357884"/>
    <w:rsid w:val="00361A25"/>
    <w:rsid w:val="00362C6F"/>
    <w:rsid w:val="0036335A"/>
    <w:rsid w:val="00366464"/>
    <w:rsid w:val="003702F5"/>
    <w:rsid w:val="003728BB"/>
    <w:rsid w:val="00372E70"/>
    <w:rsid w:val="003737A7"/>
    <w:rsid w:val="00373E63"/>
    <w:rsid w:val="003744E4"/>
    <w:rsid w:val="00375C9D"/>
    <w:rsid w:val="00376577"/>
    <w:rsid w:val="00376818"/>
    <w:rsid w:val="0037695B"/>
    <w:rsid w:val="003807AC"/>
    <w:rsid w:val="00381125"/>
    <w:rsid w:val="003811AF"/>
    <w:rsid w:val="00385A28"/>
    <w:rsid w:val="00386D61"/>
    <w:rsid w:val="00386D7E"/>
    <w:rsid w:val="00390155"/>
    <w:rsid w:val="00391608"/>
    <w:rsid w:val="00393832"/>
    <w:rsid w:val="00393A32"/>
    <w:rsid w:val="00394523"/>
    <w:rsid w:val="003967F3"/>
    <w:rsid w:val="003A0F56"/>
    <w:rsid w:val="003A16A1"/>
    <w:rsid w:val="003A37A9"/>
    <w:rsid w:val="003A4866"/>
    <w:rsid w:val="003A6740"/>
    <w:rsid w:val="003A7C1A"/>
    <w:rsid w:val="003B071E"/>
    <w:rsid w:val="003B2166"/>
    <w:rsid w:val="003B2765"/>
    <w:rsid w:val="003B41DC"/>
    <w:rsid w:val="003B4538"/>
    <w:rsid w:val="003B4AC0"/>
    <w:rsid w:val="003B559C"/>
    <w:rsid w:val="003B5BED"/>
    <w:rsid w:val="003B6346"/>
    <w:rsid w:val="003B7807"/>
    <w:rsid w:val="003B78CC"/>
    <w:rsid w:val="003C1974"/>
    <w:rsid w:val="003C28CC"/>
    <w:rsid w:val="003C379E"/>
    <w:rsid w:val="003C3F51"/>
    <w:rsid w:val="003C5C8B"/>
    <w:rsid w:val="003C7FE3"/>
    <w:rsid w:val="003D07D9"/>
    <w:rsid w:val="003D129D"/>
    <w:rsid w:val="003D1810"/>
    <w:rsid w:val="003D1A2E"/>
    <w:rsid w:val="003D2929"/>
    <w:rsid w:val="003D304E"/>
    <w:rsid w:val="003D6D83"/>
    <w:rsid w:val="003E2CA0"/>
    <w:rsid w:val="003E4017"/>
    <w:rsid w:val="003E7C67"/>
    <w:rsid w:val="003E7CCC"/>
    <w:rsid w:val="003E7D31"/>
    <w:rsid w:val="003F1478"/>
    <w:rsid w:val="003F1951"/>
    <w:rsid w:val="003F22EB"/>
    <w:rsid w:val="003F400C"/>
    <w:rsid w:val="003F65A8"/>
    <w:rsid w:val="003F6D9C"/>
    <w:rsid w:val="00400961"/>
    <w:rsid w:val="00401536"/>
    <w:rsid w:val="00403D9A"/>
    <w:rsid w:val="00404BB9"/>
    <w:rsid w:val="00405D50"/>
    <w:rsid w:val="00411A8D"/>
    <w:rsid w:val="00414B44"/>
    <w:rsid w:val="00415151"/>
    <w:rsid w:val="00415CB2"/>
    <w:rsid w:val="00415FD5"/>
    <w:rsid w:val="00417967"/>
    <w:rsid w:val="0042000A"/>
    <w:rsid w:val="004204C3"/>
    <w:rsid w:val="0042153A"/>
    <w:rsid w:val="00421701"/>
    <w:rsid w:val="00421F5D"/>
    <w:rsid w:val="0042217B"/>
    <w:rsid w:val="004239FB"/>
    <w:rsid w:val="00425700"/>
    <w:rsid w:val="00427033"/>
    <w:rsid w:val="004272F7"/>
    <w:rsid w:val="00427F28"/>
    <w:rsid w:val="00430F0B"/>
    <w:rsid w:val="00431697"/>
    <w:rsid w:val="004316BE"/>
    <w:rsid w:val="0043285E"/>
    <w:rsid w:val="00435E28"/>
    <w:rsid w:val="0043772B"/>
    <w:rsid w:val="004377A7"/>
    <w:rsid w:val="00440012"/>
    <w:rsid w:val="0044119B"/>
    <w:rsid w:val="00441FE7"/>
    <w:rsid w:val="0044298F"/>
    <w:rsid w:val="00442C6C"/>
    <w:rsid w:val="004430B4"/>
    <w:rsid w:val="00443695"/>
    <w:rsid w:val="00444DD2"/>
    <w:rsid w:val="00447091"/>
    <w:rsid w:val="0044798A"/>
    <w:rsid w:val="004508FF"/>
    <w:rsid w:val="00451E02"/>
    <w:rsid w:val="00452091"/>
    <w:rsid w:val="0045305A"/>
    <w:rsid w:val="0045312A"/>
    <w:rsid w:val="00453B9C"/>
    <w:rsid w:val="00454005"/>
    <w:rsid w:val="00454B8D"/>
    <w:rsid w:val="004550FA"/>
    <w:rsid w:val="00455396"/>
    <w:rsid w:val="00455668"/>
    <w:rsid w:val="0045749C"/>
    <w:rsid w:val="004602C3"/>
    <w:rsid w:val="00463422"/>
    <w:rsid w:val="004640A5"/>
    <w:rsid w:val="00467335"/>
    <w:rsid w:val="00467BBB"/>
    <w:rsid w:val="00467C36"/>
    <w:rsid w:val="00467F56"/>
    <w:rsid w:val="0047014E"/>
    <w:rsid w:val="00473162"/>
    <w:rsid w:val="00476B20"/>
    <w:rsid w:val="00482C63"/>
    <w:rsid w:val="00483FA5"/>
    <w:rsid w:val="00486508"/>
    <w:rsid w:val="0048759F"/>
    <w:rsid w:val="004902D2"/>
    <w:rsid w:val="004906D7"/>
    <w:rsid w:val="0049114D"/>
    <w:rsid w:val="0049119D"/>
    <w:rsid w:val="00494C7E"/>
    <w:rsid w:val="004A0141"/>
    <w:rsid w:val="004A1399"/>
    <w:rsid w:val="004A1ADC"/>
    <w:rsid w:val="004A47E1"/>
    <w:rsid w:val="004A5C96"/>
    <w:rsid w:val="004A798B"/>
    <w:rsid w:val="004B09B4"/>
    <w:rsid w:val="004B0A45"/>
    <w:rsid w:val="004B12CC"/>
    <w:rsid w:val="004B181D"/>
    <w:rsid w:val="004B2400"/>
    <w:rsid w:val="004B2BDF"/>
    <w:rsid w:val="004B3169"/>
    <w:rsid w:val="004B37A0"/>
    <w:rsid w:val="004B3958"/>
    <w:rsid w:val="004B3CAC"/>
    <w:rsid w:val="004B4A7A"/>
    <w:rsid w:val="004B6DB4"/>
    <w:rsid w:val="004B7D50"/>
    <w:rsid w:val="004C0268"/>
    <w:rsid w:val="004C0F12"/>
    <w:rsid w:val="004C276D"/>
    <w:rsid w:val="004C33F6"/>
    <w:rsid w:val="004C6BC0"/>
    <w:rsid w:val="004D03B8"/>
    <w:rsid w:val="004D03FD"/>
    <w:rsid w:val="004D086F"/>
    <w:rsid w:val="004D0BCD"/>
    <w:rsid w:val="004D105A"/>
    <w:rsid w:val="004D397E"/>
    <w:rsid w:val="004D3BFF"/>
    <w:rsid w:val="004D5F30"/>
    <w:rsid w:val="004D6BCC"/>
    <w:rsid w:val="004D7A42"/>
    <w:rsid w:val="004E022C"/>
    <w:rsid w:val="004E038B"/>
    <w:rsid w:val="004E095A"/>
    <w:rsid w:val="004E0BF0"/>
    <w:rsid w:val="004E0EA4"/>
    <w:rsid w:val="004E2E1E"/>
    <w:rsid w:val="004E37DF"/>
    <w:rsid w:val="004E3CCC"/>
    <w:rsid w:val="004E3F3C"/>
    <w:rsid w:val="004E53BA"/>
    <w:rsid w:val="004E67D2"/>
    <w:rsid w:val="004E73E7"/>
    <w:rsid w:val="004E73FB"/>
    <w:rsid w:val="004E7A6E"/>
    <w:rsid w:val="004F014E"/>
    <w:rsid w:val="004F1CD2"/>
    <w:rsid w:val="004F1E87"/>
    <w:rsid w:val="004F3A7A"/>
    <w:rsid w:val="004F3D1E"/>
    <w:rsid w:val="004F4AC5"/>
    <w:rsid w:val="004F564E"/>
    <w:rsid w:val="004F57EA"/>
    <w:rsid w:val="004F6723"/>
    <w:rsid w:val="004F6A80"/>
    <w:rsid w:val="004F70FC"/>
    <w:rsid w:val="0050154E"/>
    <w:rsid w:val="00501740"/>
    <w:rsid w:val="00503F8C"/>
    <w:rsid w:val="00504454"/>
    <w:rsid w:val="00504575"/>
    <w:rsid w:val="00504B47"/>
    <w:rsid w:val="00506A2F"/>
    <w:rsid w:val="00506F9F"/>
    <w:rsid w:val="0050755A"/>
    <w:rsid w:val="00511872"/>
    <w:rsid w:val="0051297E"/>
    <w:rsid w:val="00512C64"/>
    <w:rsid w:val="00513522"/>
    <w:rsid w:val="00515013"/>
    <w:rsid w:val="0051641D"/>
    <w:rsid w:val="00521F7C"/>
    <w:rsid w:val="00523E83"/>
    <w:rsid w:val="00524D2B"/>
    <w:rsid w:val="00526EE0"/>
    <w:rsid w:val="005306C3"/>
    <w:rsid w:val="00533B3A"/>
    <w:rsid w:val="00534109"/>
    <w:rsid w:val="005344E9"/>
    <w:rsid w:val="005356F6"/>
    <w:rsid w:val="00535A67"/>
    <w:rsid w:val="00536682"/>
    <w:rsid w:val="00537C2F"/>
    <w:rsid w:val="00541482"/>
    <w:rsid w:val="00543274"/>
    <w:rsid w:val="00543519"/>
    <w:rsid w:val="005455CE"/>
    <w:rsid w:val="0054649D"/>
    <w:rsid w:val="0054691E"/>
    <w:rsid w:val="00547F9B"/>
    <w:rsid w:val="00553A90"/>
    <w:rsid w:val="00554B8A"/>
    <w:rsid w:val="00554FE4"/>
    <w:rsid w:val="00557044"/>
    <w:rsid w:val="00557C4E"/>
    <w:rsid w:val="00560236"/>
    <w:rsid w:val="005607E8"/>
    <w:rsid w:val="00561C6E"/>
    <w:rsid w:val="00561CF9"/>
    <w:rsid w:val="00561DA6"/>
    <w:rsid w:val="00561E13"/>
    <w:rsid w:val="00563586"/>
    <w:rsid w:val="00566B79"/>
    <w:rsid w:val="00566BD9"/>
    <w:rsid w:val="00570C53"/>
    <w:rsid w:val="005725FB"/>
    <w:rsid w:val="00572868"/>
    <w:rsid w:val="00572EA0"/>
    <w:rsid w:val="00573ACC"/>
    <w:rsid w:val="005759D8"/>
    <w:rsid w:val="00577829"/>
    <w:rsid w:val="00577991"/>
    <w:rsid w:val="005859E2"/>
    <w:rsid w:val="005915A7"/>
    <w:rsid w:val="005915B2"/>
    <w:rsid w:val="00591C46"/>
    <w:rsid w:val="00592659"/>
    <w:rsid w:val="00593B13"/>
    <w:rsid w:val="005970A4"/>
    <w:rsid w:val="00597493"/>
    <w:rsid w:val="00597E4B"/>
    <w:rsid w:val="005A1232"/>
    <w:rsid w:val="005A21E1"/>
    <w:rsid w:val="005A26F5"/>
    <w:rsid w:val="005A29B7"/>
    <w:rsid w:val="005A32BD"/>
    <w:rsid w:val="005A4515"/>
    <w:rsid w:val="005A457A"/>
    <w:rsid w:val="005A5B31"/>
    <w:rsid w:val="005A5D81"/>
    <w:rsid w:val="005B0C58"/>
    <w:rsid w:val="005B1201"/>
    <w:rsid w:val="005B4AFB"/>
    <w:rsid w:val="005B613D"/>
    <w:rsid w:val="005B6519"/>
    <w:rsid w:val="005B74CE"/>
    <w:rsid w:val="005B7978"/>
    <w:rsid w:val="005C24E8"/>
    <w:rsid w:val="005C34CE"/>
    <w:rsid w:val="005C40E2"/>
    <w:rsid w:val="005C4833"/>
    <w:rsid w:val="005C5716"/>
    <w:rsid w:val="005C5E12"/>
    <w:rsid w:val="005D033F"/>
    <w:rsid w:val="005D0D1C"/>
    <w:rsid w:val="005D105C"/>
    <w:rsid w:val="005D114A"/>
    <w:rsid w:val="005D28D8"/>
    <w:rsid w:val="005D3D02"/>
    <w:rsid w:val="005D4E2C"/>
    <w:rsid w:val="005D6767"/>
    <w:rsid w:val="005D6FD2"/>
    <w:rsid w:val="005E2302"/>
    <w:rsid w:val="005E2D5D"/>
    <w:rsid w:val="005E3338"/>
    <w:rsid w:val="005E3F99"/>
    <w:rsid w:val="005E549B"/>
    <w:rsid w:val="005E6EEB"/>
    <w:rsid w:val="005F0386"/>
    <w:rsid w:val="005F1118"/>
    <w:rsid w:val="005F1217"/>
    <w:rsid w:val="005F1BF7"/>
    <w:rsid w:val="005F1FA6"/>
    <w:rsid w:val="005F1FFA"/>
    <w:rsid w:val="005F308E"/>
    <w:rsid w:val="005F331E"/>
    <w:rsid w:val="005F5530"/>
    <w:rsid w:val="005F5775"/>
    <w:rsid w:val="005F6579"/>
    <w:rsid w:val="005F7907"/>
    <w:rsid w:val="00600299"/>
    <w:rsid w:val="006012CE"/>
    <w:rsid w:val="00602A43"/>
    <w:rsid w:val="00604CD3"/>
    <w:rsid w:val="006059C8"/>
    <w:rsid w:val="00605E81"/>
    <w:rsid w:val="006067DD"/>
    <w:rsid w:val="0061075D"/>
    <w:rsid w:val="00611974"/>
    <w:rsid w:val="00612C82"/>
    <w:rsid w:val="00613873"/>
    <w:rsid w:val="00613E84"/>
    <w:rsid w:val="00613EE7"/>
    <w:rsid w:val="00616FD7"/>
    <w:rsid w:val="006172C3"/>
    <w:rsid w:val="00617F60"/>
    <w:rsid w:val="0062080A"/>
    <w:rsid w:val="00622077"/>
    <w:rsid w:val="00622453"/>
    <w:rsid w:val="0062358D"/>
    <w:rsid w:val="006244DE"/>
    <w:rsid w:val="00626046"/>
    <w:rsid w:val="0062763A"/>
    <w:rsid w:val="00630165"/>
    <w:rsid w:val="00631247"/>
    <w:rsid w:val="00631B67"/>
    <w:rsid w:val="006422D1"/>
    <w:rsid w:val="0064310D"/>
    <w:rsid w:val="00650C38"/>
    <w:rsid w:val="00652201"/>
    <w:rsid w:val="00652C4A"/>
    <w:rsid w:val="00652E9E"/>
    <w:rsid w:val="006543F6"/>
    <w:rsid w:val="0065487F"/>
    <w:rsid w:val="006563A4"/>
    <w:rsid w:val="0065704E"/>
    <w:rsid w:val="006571E8"/>
    <w:rsid w:val="00657DC3"/>
    <w:rsid w:val="00661341"/>
    <w:rsid w:val="006618B3"/>
    <w:rsid w:val="00662CEA"/>
    <w:rsid w:val="006636AF"/>
    <w:rsid w:val="006664C7"/>
    <w:rsid w:val="006665BD"/>
    <w:rsid w:val="00667034"/>
    <w:rsid w:val="0066741C"/>
    <w:rsid w:val="006676E1"/>
    <w:rsid w:val="00667939"/>
    <w:rsid w:val="006708A3"/>
    <w:rsid w:val="006710B7"/>
    <w:rsid w:val="0067181D"/>
    <w:rsid w:val="00671BC8"/>
    <w:rsid w:val="0067294D"/>
    <w:rsid w:val="006730D8"/>
    <w:rsid w:val="00674559"/>
    <w:rsid w:val="006745AE"/>
    <w:rsid w:val="0067487C"/>
    <w:rsid w:val="00675835"/>
    <w:rsid w:val="00680681"/>
    <w:rsid w:val="00684A6E"/>
    <w:rsid w:val="006862CF"/>
    <w:rsid w:val="0068667B"/>
    <w:rsid w:val="0068770A"/>
    <w:rsid w:val="00687E54"/>
    <w:rsid w:val="00690CFD"/>
    <w:rsid w:val="006914CB"/>
    <w:rsid w:val="006921B3"/>
    <w:rsid w:val="00692965"/>
    <w:rsid w:val="0069409C"/>
    <w:rsid w:val="006962DB"/>
    <w:rsid w:val="0069634B"/>
    <w:rsid w:val="006A4449"/>
    <w:rsid w:val="006A466B"/>
    <w:rsid w:val="006A4D6E"/>
    <w:rsid w:val="006B15CA"/>
    <w:rsid w:val="006B15FD"/>
    <w:rsid w:val="006B2943"/>
    <w:rsid w:val="006B2A50"/>
    <w:rsid w:val="006B7D85"/>
    <w:rsid w:val="006C31F0"/>
    <w:rsid w:val="006C3989"/>
    <w:rsid w:val="006C4EB1"/>
    <w:rsid w:val="006C4F9C"/>
    <w:rsid w:val="006D5F1F"/>
    <w:rsid w:val="006D6869"/>
    <w:rsid w:val="006D6B60"/>
    <w:rsid w:val="006D7C45"/>
    <w:rsid w:val="006E0AF0"/>
    <w:rsid w:val="006E0E6C"/>
    <w:rsid w:val="006E1ECE"/>
    <w:rsid w:val="006E3586"/>
    <w:rsid w:val="006E3D00"/>
    <w:rsid w:val="006E3D69"/>
    <w:rsid w:val="006E4B83"/>
    <w:rsid w:val="006E6BB4"/>
    <w:rsid w:val="006E6E08"/>
    <w:rsid w:val="006F0D7D"/>
    <w:rsid w:val="006F3A7C"/>
    <w:rsid w:val="006F3D95"/>
    <w:rsid w:val="006F4874"/>
    <w:rsid w:val="006F5381"/>
    <w:rsid w:val="006F64C3"/>
    <w:rsid w:val="00700003"/>
    <w:rsid w:val="0070115D"/>
    <w:rsid w:val="007012D6"/>
    <w:rsid w:val="00701ABA"/>
    <w:rsid w:val="00701F76"/>
    <w:rsid w:val="0070396C"/>
    <w:rsid w:val="007052DE"/>
    <w:rsid w:val="00706D98"/>
    <w:rsid w:val="00707F28"/>
    <w:rsid w:val="00712B3F"/>
    <w:rsid w:val="007136F5"/>
    <w:rsid w:val="00720F70"/>
    <w:rsid w:val="007216A7"/>
    <w:rsid w:val="007219E7"/>
    <w:rsid w:val="00721CB5"/>
    <w:rsid w:val="0072280A"/>
    <w:rsid w:val="007230F7"/>
    <w:rsid w:val="0072312F"/>
    <w:rsid w:val="00724924"/>
    <w:rsid w:val="0072575F"/>
    <w:rsid w:val="00726259"/>
    <w:rsid w:val="00726A2D"/>
    <w:rsid w:val="00727018"/>
    <w:rsid w:val="00727738"/>
    <w:rsid w:val="00727769"/>
    <w:rsid w:val="00727F4F"/>
    <w:rsid w:val="007308F9"/>
    <w:rsid w:val="007312F1"/>
    <w:rsid w:val="00732D9C"/>
    <w:rsid w:val="00736BDD"/>
    <w:rsid w:val="007400C8"/>
    <w:rsid w:val="007408D4"/>
    <w:rsid w:val="00740C7A"/>
    <w:rsid w:val="00741AC9"/>
    <w:rsid w:val="007423E7"/>
    <w:rsid w:val="00746C73"/>
    <w:rsid w:val="0074756D"/>
    <w:rsid w:val="0075040B"/>
    <w:rsid w:val="00750B0B"/>
    <w:rsid w:val="0075178D"/>
    <w:rsid w:val="00751807"/>
    <w:rsid w:val="00752DFF"/>
    <w:rsid w:val="007540E1"/>
    <w:rsid w:val="00754846"/>
    <w:rsid w:val="00755B78"/>
    <w:rsid w:val="00755B8F"/>
    <w:rsid w:val="00757CF6"/>
    <w:rsid w:val="00760113"/>
    <w:rsid w:val="00762713"/>
    <w:rsid w:val="00766077"/>
    <w:rsid w:val="00766154"/>
    <w:rsid w:val="007661FA"/>
    <w:rsid w:val="00770D8B"/>
    <w:rsid w:val="00772392"/>
    <w:rsid w:val="0077239E"/>
    <w:rsid w:val="00773CC1"/>
    <w:rsid w:val="00774953"/>
    <w:rsid w:val="00775236"/>
    <w:rsid w:val="0077541C"/>
    <w:rsid w:val="00775B60"/>
    <w:rsid w:val="00776C00"/>
    <w:rsid w:val="00776C0E"/>
    <w:rsid w:val="00777178"/>
    <w:rsid w:val="00777FC8"/>
    <w:rsid w:val="0078094E"/>
    <w:rsid w:val="00780F82"/>
    <w:rsid w:val="00783359"/>
    <w:rsid w:val="007836DC"/>
    <w:rsid w:val="0078376E"/>
    <w:rsid w:val="00783969"/>
    <w:rsid w:val="00784166"/>
    <w:rsid w:val="00785174"/>
    <w:rsid w:val="0078654A"/>
    <w:rsid w:val="00787230"/>
    <w:rsid w:val="00787339"/>
    <w:rsid w:val="00787DC7"/>
    <w:rsid w:val="007906E9"/>
    <w:rsid w:val="007939FB"/>
    <w:rsid w:val="007968BF"/>
    <w:rsid w:val="007A01A6"/>
    <w:rsid w:val="007A03C1"/>
    <w:rsid w:val="007A09C9"/>
    <w:rsid w:val="007A1341"/>
    <w:rsid w:val="007A3921"/>
    <w:rsid w:val="007A453B"/>
    <w:rsid w:val="007A7F99"/>
    <w:rsid w:val="007B0CFB"/>
    <w:rsid w:val="007B13C9"/>
    <w:rsid w:val="007B3E4F"/>
    <w:rsid w:val="007B433D"/>
    <w:rsid w:val="007B43C3"/>
    <w:rsid w:val="007B52BC"/>
    <w:rsid w:val="007B5449"/>
    <w:rsid w:val="007B54F7"/>
    <w:rsid w:val="007B798E"/>
    <w:rsid w:val="007C08BA"/>
    <w:rsid w:val="007C20D4"/>
    <w:rsid w:val="007C2BC8"/>
    <w:rsid w:val="007C3906"/>
    <w:rsid w:val="007C3A9D"/>
    <w:rsid w:val="007C49F6"/>
    <w:rsid w:val="007C5311"/>
    <w:rsid w:val="007C5D74"/>
    <w:rsid w:val="007C5F86"/>
    <w:rsid w:val="007C6282"/>
    <w:rsid w:val="007D0375"/>
    <w:rsid w:val="007D03D3"/>
    <w:rsid w:val="007D16EB"/>
    <w:rsid w:val="007D187E"/>
    <w:rsid w:val="007D2261"/>
    <w:rsid w:val="007D22D0"/>
    <w:rsid w:val="007D237E"/>
    <w:rsid w:val="007D4239"/>
    <w:rsid w:val="007D423B"/>
    <w:rsid w:val="007D4D6C"/>
    <w:rsid w:val="007D700D"/>
    <w:rsid w:val="007D750A"/>
    <w:rsid w:val="007E1221"/>
    <w:rsid w:val="007E22DC"/>
    <w:rsid w:val="007E2692"/>
    <w:rsid w:val="007E2724"/>
    <w:rsid w:val="007E296A"/>
    <w:rsid w:val="007E3671"/>
    <w:rsid w:val="007E41AE"/>
    <w:rsid w:val="007E42F9"/>
    <w:rsid w:val="007E5132"/>
    <w:rsid w:val="007E55E1"/>
    <w:rsid w:val="007F09D2"/>
    <w:rsid w:val="007F2429"/>
    <w:rsid w:val="007F35DA"/>
    <w:rsid w:val="007F3EF9"/>
    <w:rsid w:val="007F4465"/>
    <w:rsid w:val="007F7250"/>
    <w:rsid w:val="00800C8E"/>
    <w:rsid w:val="0080115B"/>
    <w:rsid w:val="00801786"/>
    <w:rsid w:val="008034D6"/>
    <w:rsid w:val="00803B0E"/>
    <w:rsid w:val="00804747"/>
    <w:rsid w:val="00805127"/>
    <w:rsid w:val="00807418"/>
    <w:rsid w:val="0081160E"/>
    <w:rsid w:val="008139BB"/>
    <w:rsid w:val="0081448F"/>
    <w:rsid w:val="008162CF"/>
    <w:rsid w:val="00820213"/>
    <w:rsid w:val="00820964"/>
    <w:rsid w:val="00821B0D"/>
    <w:rsid w:val="00822876"/>
    <w:rsid w:val="0082565C"/>
    <w:rsid w:val="0082607C"/>
    <w:rsid w:val="00826EC0"/>
    <w:rsid w:val="00831E56"/>
    <w:rsid w:val="00832215"/>
    <w:rsid w:val="008335D9"/>
    <w:rsid w:val="008345A1"/>
    <w:rsid w:val="00834F50"/>
    <w:rsid w:val="00840402"/>
    <w:rsid w:val="00840491"/>
    <w:rsid w:val="00840E8A"/>
    <w:rsid w:val="0084147B"/>
    <w:rsid w:val="00844427"/>
    <w:rsid w:val="00845010"/>
    <w:rsid w:val="008526DD"/>
    <w:rsid w:val="00852DE7"/>
    <w:rsid w:val="00853004"/>
    <w:rsid w:val="00853527"/>
    <w:rsid w:val="0085494C"/>
    <w:rsid w:val="00855A6D"/>
    <w:rsid w:val="008565AA"/>
    <w:rsid w:val="00860D3D"/>
    <w:rsid w:val="00862B01"/>
    <w:rsid w:val="00862D93"/>
    <w:rsid w:val="00863B91"/>
    <w:rsid w:val="00863CE8"/>
    <w:rsid w:val="008644AE"/>
    <w:rsid w:val="0086556F"/>
    <w:rsid w:val="00867381"/>
    <w:rsid w:val="008678BE"/>
    <w:rsid w:val="008705EC"/>
    <w:rsid w:val="0087091F"/>
    <w:rsid w:val="0087141A"/>
    <w:rsid w:val="0087363C"/>
    <w:rsid w:val="0087566D"/>
    <w:rsid w:val="00875B9C"/>
    <w:rsid w:val="00876F08"/>
    <w:rsid w:val="00877023"/>
    <w:rsid w:val="008775DE"/>
    <w:rsid w:val="00880308"/>
    <w:rsid w:val="008830B2"/>
    <w:rsid w:val="008839A2"/>
    <w:rsid w:val="00884F4B"/>
    <w:rsid w:val="008852D7"/>
    <w:rsid w:val="0088624C"/>
    <w:rsid w:val="0088787F"/>
    <w:rsid w:val="00887EFE"/>
    <w:rsid w:val="00891283"/>
    <w:rsid w:val="00892663"/>
    <w:rsid w:val="008949CA"/>
    <w:rsid w:val="008953CA"/>
    <w:rsid w:val="00895D13"/>
    <w:rsid w:val="00896C03"/>
    <w:rsid w:val="008A1A06"/>
    <w:rsid w:val="008A25E5"/>
    <w:rsid w:val="008A29B5"/>
    <w:rsid w:val="008A44FA"/>
    <w:rsid w:val="008A48BB"/>
    <w:rsid w:val="008A4EB8"/>
    <w:rsid w:val="008A7C6F"/>
    <w:rsid w:val="008A7ED6"/>
    <w:rsid w:val="008B01D0"/>
    <w:rsid w:val="008B0A52"/>
    <w:rsid w:val="008B5457"/>
    <w:rsid w:val="008B597E"/>
    <w:rsid w:val="008C1524"/>
    <w:rsid w:val="008C16CD"/>
    <w:rsid w:val="008C420F"/>
    <w:rsid w:val="008C474D"/>
    <w:rsid w:val="008C4C56"/>
    <w:rsid w:val="008C516B"/>
    <w:rsid w:val="008C68CC"/>
    <w:rsid w:val="008C6D25"/>
    <w:rsid w:val="008D03F6"/>
    <w:rsid w:val="008D1840"/>
    <w:rsid w:val="008D1EDB"/>
    <w:rsid w:val="008D6782"/>
    <w:rsid w:val="008D6854"/>
    <w:rsid w:val="008D686F"/>
    <w:rsid w:val="008E0FFC"/>
    <w:rsid w:val="008E28C8"/>
    <w:rsid w:val="008E36A8"/>
    <w:rsid w:val="008E570D"/>
    <w:rsid w:val="008E59EA"/>
    <w:rsid w:val="008F113F"/>
    <w:rsid w:val="008F2BD0"/>
    <w:rsid w:val="008F3941"/>
    <w:rsid w:val="008F4A8A"/>
    <w:rsid w:val="008F4DE9"/>
    <w:rsid w:val="008F5B86"/>
    <w:rsid w:val="008F6C90"/>
    <w:rsid w:val="008F743A"/>
    <w:rsid w:val="00903B23"/>
    <w:rsid w:val="00904433"/>
    <w:rsid w:val="00904771"/>
    <w:rsid w:val="00904F7C"/>
    <w:rsid w:val="00905DBD"/>
    <w:rsid w:val="00906283"/>
    <w:rsid w:val="00910F49"/>
    <w:rsid w:val="0091198F"/>
    <w:rsid w:val="00912D03"/>
    <w:rsid w:val="00913671"/>
    <w:rsid w:val="00914336"/>
    <w:rsid w:val="00921D49"/>
    <w:rsid w:val="009223CD"/>
    <w:rsid w:val="009258E4"/>
    <w:rsid w:val="009259E8"/>
    <w:rsid w:val="009260B2"/>
    <w:rsid w:val="00926358"/>
    <w:rsid w:val="00933046"/>
    <w:rsid w:val="0093564A"/>
    <w:rsid w:val="00943D11"/>
    <w:rsid w:val="0094515C"/>
    <w:rsid w:val="00945866"/>
    <w:rsid w:val="00945BED"/>
    <w:rsid w:val="009469FB"/>
    <w:rsid w:val="00946ECD"/>
    <w:rsid w:val="00951FA8"/>
    <w:rsid w:val="0095329A"/>
    <w:rsid w:val="0095339C"/>
    <w:rsid w:val="0095492B"/>
    <w:rsid w:val="00954E24"/>
    <w:rsid w:val="00954FB5"/>
    <w:rsid w:val="00956BEC"/>
    <w:rsid w:val="00960D2B"/>
    <w:rsid w:val="00961C69"/>
    <w:rsid w:val="00963353"/>
    <w:rsid w:val="00966A2A"/>
    <w:rsid w:val="00966F69"/>
    <w:rsid w:val="00971183"/>
    <w:rsid w:val="009718FD"/>
    <w:rsid w:val="0097255E"/>
    <w:rsid w:val="00972ABE"/>
    <w:rsid w:val="00972E31"/>
    <w:rsid w:val="00973996"/>
    <w:rsid w:val="00973CA0"/>
    <w:rsid w:val="00973D18"/>
    <w:rsid w:val="00975659"/>
    <w:rsid w:val="00975933"/>
    <w:rsid w:val="009800F8"/>
    <w:rsid w:val="009820D8"/>
    <w:rsid w:val="00984FBB"/>
    <w:rsid w:val="009855F6"/>
    <w:rsid w:val="00986AD9"/>
    <w:rsid w:val="009903A9"/>
    <w:rsid w:val="009908DF"/>
    <w:rsid w:val="009918CC"/>
    <w:rsid w:val="00993121"/>
    <w:rsid w:val="009946AD"/>
    <w:rsid w:val="00996571"/>
    <w:rsid w:val="00997512"/>
    <w:rsid w:val="009A0078"/>
    <w:rsid w:val="009A2853"/>
    <w:rsid w:val="009A3F4F"/>
    <w:rsid w:val="009A57F6"/>
    <w:rsid w:val="009A5F35"/>
    <w:rsid w:val="009A64B3"/>
    <w:rsid w:val="009A6830"/>
    <w:rsid w:val="009A6B78"/>
    <w:rsid w:val="009B1128"/>
    <w:rsid w:val="009B1633"/>
    <w:rsid w:val="009B1B7B"/>
    <w:rsid w:val="009B35B2"/>
    <w:rsid w:val="009B44EB"/>
    <w:rsid w:val="009B46EC"/>
    <w:rsid w:val="009B5AA8"/>
    <w:rsid w:val="009B693A"/>
    <w:rsid w:val="009B6C0F"/>
    <w:rsid w:val="009C0F2C"/>
    <w:rsid w:val="009C29DA"/>
    <w:rsid w:val="009C3144"/>
    <w:rsid w:val="009C4150"/>
    <w:rsid w:val="009C5AD3"/>
    <w:rsid w:val="009C7E1D"/>
    <w:rsid w:val="009D0F4A"/>
    <w:rsid w:val="009D1733"/>
    <w:rsid w:val="009D3EF0"/>
    <w:rsid w:val="009D48E0"/>
    <w:rsid w:val="009D53C6"/>
    <w:rsid w:val="009D5F9B"/>
    <w:rsid w:val="009E02C6"/>
    <w:rsid w:val="009E030F"/>
    <w:rsid w:val="009E16A1"/>
    <w:rsid w:val="009E1FC9"/>
    <w:rsid w:val="009E25F5"/>
    <w:rsid w:val="009E3FA2"/>
    <w:rsid w:val="009E688B"/>
    <w:rsid w:val="009E6A43"/>
    <w:rsid w:val="009E6C0A"/>
    <w:rsid w:val="009E78F5"/>
    <w:rsid w:val="009F147F"/>
    <w:rsid w:val="009F3A36"/>
    <w:rsid w:val="009F3C97"/>
    <w:rsid w:val="009F5495"/>
    <w:rsid w:val="009F5E79"/>
    <w:rsid w:val="009F628D"/>
    <w:rsid w:val="009F68E5"/>
    <w:rsid w:val="009F6AD2"/>
    <w:rsid w:val="009F7388"/>
    <w:rsid w:val="00A00228"/>
    <w:rsid w:val="00A00677"/>
    <w:rsid w:val="00A00A3F"/>
    <w:rsid w:val="00A029A6"/>
    <w:rsid w:val="00A02F11"/>
    <w:rsid w:val="00A03775"/>
    <w:rsid w:val="00A04732"/>
    <w:rsid w:val="00A04BCA"/>
    <w:rsid w:val="00A06494"/>
    <w:rsid w:val="00A06945"/>
    <w:rsid w:val="00A109BF"/>
    <w:rsid w:val="00A11A6B"/>
    <w:rsid w:val="00A11C3A"/>
    <w:rsid w:val="00A12068"/>
    <w:rsid w:val="00A12E94"/>
    <w:rsid w:val="00A130ED"/>
    <w:rsid w:val="00A13ED6"/>
    <w:rsid w:val="00A140D4"/>
    <w:rsid w:val="00A14519"/>
    <w:rsid w:val="00A1493A"/>
    <w:rsid w:val="00A1543E"/>
    <w:rsid w:val="00A15927"/>
    <w:rsid w:val="00A16CEF"/>
    <w:rsid w:val="00A1717E"/>
    <w:rsid w:val="00A200B7"/>
    <w:rsid w:val="00A21A5E"/>
    <w:rsid w:val="00A21C19"/>
    <w:rsid w:val="00A21E45"/>
    <w:rsid w:val="00A22534"/>
    <w:rsid w:val="00A2384D"/>
    <w:rsid w:val="00A23AD9"/>
    <w:rsid w:val="00A252B8"/>
    <w:rsid w:val="00A26D7E"/>
    <w:rsid w:val="00A27DC0"/>
    <w:rsid w:val="00A310DA"/>
    <w:rsid w:val="00A32EF4"/>
    <w:rsid w:val="00A334C0"/>
    <w:rsid w:val="00A33F0B"/>
    <w:rsid w:val="00A34798"/>
    <w:rsid w:val="00A35934"/>
    <w:rsid w:val="00A3645F"/>
    <w:rsid w:val="00A36C7E"/>
    <w:rsid w:val="00A36E8C"/>
    <w:rsid w:val="00A3738C"/>
    <w:rsid w:val="00A376A8"/>
    <w:rsid w:val="00A42826"/>
    <w:rsid w:val="00A4320F"/>
    <w:rsid w:val="00A45008"/>
    <w:rsid w:val="00A45218"/>
    <w:rsid w:val="00A47C4E"/>
    <w:rsid w:val="00A51392"/>
    <w:rsid w:val="00A5141B"/>
    <w:rsid w:val="00A53623"/>
    <w:rsid w:val="00A53893"/>
    <w:rsid w:val="00A562B1"/>
    <w:rsid w:val="00A56F85"/>
    <w:rsid w:val="00A6032D"/>
    <w:rsid w:val="00A61466"/>
    <w:rsid w:val="00A61CCE"/>
    <w:rsid w:val="00A626FB"/>
    <w:rsid w:val="00A63268"/>
    <w:rsid w:val="00A63399"/>
    <w:rsid w:val="00A652F4"/>
    <w:rsid w:val="00A67D53"/>
    <w:rsid w:val="00A703C3"/>
    <w:rsid w:val="00A71736"/>
    <w:rsid w:val="00A734C7"/>
    <w:rsid w:val="00A737F1"/>
    <w:rsid w:val="00A74FDF"/>
    <w:rsid w:val="00A76E66"/>
    <w:rsid w:val="00A77AFF"/>
    <w:rsid w:val="00A80D2C"/>
    <w:rsid w:val="00A81E33"/>
    <w:rsid w:val="00A83CE8"/>
    <w:rsid w:val="00A854DD"/>
    <w:rsid w:val="00A857CA"/>
    <w:rsid w:val="00A9030B"/>
    <w:rsid w:val="00A90AFA"/>
    <w:rsid w:val="00A910E2"/>
    <w:rsid w:val="00A94DB0"/>
    <w:rsid w:val="00A95882"/>
    <w:rsid w:val="00AA016A"/>
    <w:rsid w:val="00AA2BFD"/>
    <w:rsid w:val="00AA37B6"/>
    <w:rsid w:val="00AA42E7"/>
    <w:rsid w:val="00AA449E"/>
    <w:rsid w:val="00AA68C8"/>
    <w:rsid w:val="00AB047E"/>
    <w:rsid w:val="00AB0EA8"/>
    <w:rsid w:val="00AB203A"/>
    <w:rsid w:val="00AB2A9C"/>
    <w:rsid w:val="00AB2B43"/>
    <w:rsid w:val="00AB4F11"/>
    <w:rsid w:val="00AB53D0"/>
    <w:rsid w:val="00AB6131"/>
    <w:rsid w:val="00AB71A0"/>
    <w:rsid w:val="00AC4BC5"/>
    <w:rsid w:val="00AC52B9"/>
    <w:rsid w:val="00AD0072"/>
    <w:rsid w:val="00AD0652"/>
    <w:rsid w:val="00AD1BD1"/>
    <w:rsid w:val="00AD3D91"/>
    <w:rsid w:val="00AD46E5"/>
    <w:rsid w:val="00AD4C6C"/>
    <w:rsid w:val="00AD5153"/>
    <w:rsid w:val="00AD61C9"/>
    <w:rsid w:val="00AD6DA2"/>
    <w:rsid w:val="00AD6EE0"/>
    <w:rsid w:val="00AD7F52"/>
    <w:rsid w:val="00AE1AD7"/>
    <w:rsid w:val="00AE2D19"/>
    <w:rsid w:val="00AE52D1"/>
    <w:rsid w:val="00AE6CDC"/>
    <w:rsid w:val="00AE765A"/>
    <w:rsid w:val="00AF06E3"/>
    <w:rsid w:val="00AF0752"/>
    <w:rsid w:val="00AF3684"/>
    <w:rsid w:val="00AF390E"/>
    <w:rsid w:val="00AF44A7"/>
    <w:rsid w:val="00AF6272"/>
    <w:rsid w:val="00B006F2"/>
    <w:rsid w:val="00B00CFB"/>
    <w:rsid w:val="00B01A6E"/>
    <w:rsid w:val="00B02556"/>
    <w:rsid w:val="00B03BE6"/>
    <w:rsid w:val="00B042D6"/>
    <w:rsid w:val="00B05377"/>
    <w:rsid w:val="00B0542A"/>
    <w:rsid w:val="00B05738"/>
    <w:rsid w:val="00B05BC3"/>
    <w:rsid w:val="00B0659B"/>
    <w:rsid w:val="00B07D9D"/>
    <w:rsid w:val="00B07DE2"/>
    <w:rsid w:val="00B12824"/>
    <w:rsid w:val="00B12E30"/>
    <w:rsid w:val="00B13ABF"/>
    <w:rsid w:val="00B145C0"/>
    <w:rsid w:val="00B14F6C"/>
    <w:rsid w:val="00B16062"/>
    <w:rsid w:val="00B20A8D"/>
    <w:rsid w:val="00B224D3"/>
    <w:rsid w:val="00B23366"/>
    <w:rsid w:val="00B247D2"/>
    <w:rsid w:val="00B2602E"/>
    <w:rsid w:val="00B2628B"/>
    <w:rsid w:val="00B2737F"/>
    <w:rsid w:val="00B27D2B"/>
    <w:rsid w:val="00B3006C"/>
    <w:rsid w:val="00B32B72"/>
    <w:rsid w:val="00B34037"/>
    <w:rsid w:val="00B360DA"/>
    <w:rsid w:val="00B368AD"/>
    <w:rsid w:val="00B370D4"/>
    <w:rsid w:val="00B378A1"/>
    <w:rsid w:val="00B379E9"/>
    <w:rsid w:val="00B37ED1"/>
    <w:rsid w:val="00B41227"/>
    <w:rsid w:val="00B414E3"/>
    <w:rsid w:val="00B4153D"/>
    <w:rsid w:val="00B41D78"/>
    <w:rsid w:val="00B41F8A"/>
    <w:rsid w:val="00B4222D"/>
    <w:rsid w:val="00B42343"/>
    <w:rsid w:val="00B43052"/>
    <w:rsid w:val="00B45435"/>
    <w:rsid w:val="00B45C16"/>
    <w:rsid w:val="00B46224"/>
    <w:rsid w:val="00B46AA9"/>
    <w:rsid w:val="00B4766D"/>
    <w:rsid w:val="00B47BA5"/>
    <w:rsid w:val="00B50E67"/>
    <w:rsid w:val="00B53166"/>
    <w:rsid w:val="00B55195"/>
    <w:rsid w:val="00B56C55"/>
    <w:rsid w:val="00B56CCF"/>
    <w:rsid w:val="00B56F0A"/>
    <w:rsid w:val="00B57BE8"/>
    <w:rsid w:val="00B57FAA"/>
    <w:rsid w:val="00B6087F"/>
    <w:rsid w:val="00B615CF"/>
    <w:rsid w:val="00B61928"/>
    <w:rsid w:val="00B63824"/>
    <w:rsid w:val="00B6397E"/>
    <w:rsid w:val="00B63BBD"/>
    <w:rsid w:val="00B63E5F"/>
    <w:rsid w:val="00B64A8D"/>
    <w:rsid w:val="00B657C3"/>
    <w:rsid w:val="00B67266"/>
    <w:rsid w:val="00B67592"/>
    <w:rsid w:val="00B67F35"/>
    <w:rsid w:val="00B70BEE"/>
    <w:rsid w:val="00B77123"/>
    <w:rsid w:val="00B80589"/>
    <w:rsid w:val="00B81C55"/>
    <w:rsid w:val="00B8245F"/>
    <w:rsid w:val="00B83936"/>
    <w:rsid w:val="00B87A22"/>
    <w:rsid w:val="00B909B9"/>
    <w:rsid w:val="00B917AE"/>
    <w:rsid w:val="00B91D23"/>
    <w:rsid w:val="00B93C20"/>
    <w:rsid w:val="00B954DA"/>
    <w:rsid w:val="00B96468"/>
    <w:rsid w:val="00B96BD2"/>
    <w:rsid w:val="00BA18D5"/>
    <w:rsid w:val="00BA18F1"/>
    <w:rsid w:val="00BA1AD0"/>
    <w:rsid w:val="00BA63AF"/>
    <w:rsid w:val="00BA6C98"/>
    <w:rsid w:val="00BA7868"/>
    <w:rsid w:val="00BA7F45"/>
    <w:rsid w:val="00BB08A8"/>
    <w:rsid w:val="00BB3BE6"/>
    <w:rsid w:val="00BB4E11"/>
    <w:rsid w:val="00BB4F95"/>
    <w:rsid w:val="00BB55A6"/>
    <w:rsid w:val="00BB656D"/>
    <w:rsid w:val="00BB7839"/>
    <w:rsid w:val="00BB7CE0"/>
    <w:rsid w:val="00BC13C2"/>
    <w:rsid w:val="00BC3DDF"/>
    <w:rsid w:val="00BC3E4D"/>
    <w:rsid w:val="00BC4F01"/>
    <w:rsid w:val="00BC4F9E"/>
    <w:rsid w:val="00BC5034"/>
    <w:rsid w:val="00BC592C"/>
    <w:rsid w:val="00BC5D34"/>
    <w:rsid w:val="00BD40D8"/>
    <w:rsid w:val="00BD46AD"/>
    <w:rsid w:val="00BD4AD5"/>
    <w:rsid w:val="00BD4EED"/>
    <w:rsid w:val="00BD561D"/>
    <w:rsid w:val="00BD7C42"/>
    <w:rsid w:val="00BD7D4E"/>
    <w:rsid w:val="00BE16D8"/>
    <w:rsid w:val="00BE2303"/>
    <w:rsid w:val="00BE24A6"/>
    <w:rsid w:val="00BE3440"/>
    <w:rsid w:val="00BE366D"/>
    <w:rsid w:val="00BE4E1E"/>
    <w:rsid w:val="00BF1A7B"/>
    <w:rsid w:val="00BF5DB1"/>
    <w:rsid w:val="00BF69B7"/>
    <w:rsid w:val="00BF7190"/>
    <w:rsid w:val="00BF758F"/>
    <w:rsid w:val="00C01EDF"/>
    <w:rsid w:val="00C03BD5"/>
    <w:rsid w:val="00C03E24"/>
    <w:rsid w:val="00C04CAF"/>
    <w:rsid w:val="00C04DB0"/>
    <w:rsid w:val="00C063A0"/>
    <w:rsid w:val="00C06D63"/>
    <w:rsid w:val="00C105CA"/>
    <w:rsid w:val="00C10A0E"/>
    <w:rsid w:val="00C11B98"/>
    <w:rsid w:val="00C11DC1"/>
    <w:rsid w:val="00C12442"/>
    <w:rsid w:val="00C14942"/>
    <w:rsid w:val="00C15823"/>
    <w:rsid w:val="00C15C9C"/>
    <w:rsid w:val="00C16BBE"/>
    <w:rsid w:val="00C172F7"/>
    <w:rsid w:val="00C22928"/>
    <w:rsid w:val="00C23378"/>
    <w:rsid w:val="00C24497"/>
    <w:rsid w:val="00C24C03"/>
    <w:rsid w:val="00C24C33"/>
    <w:rsid w:val="00C2579C"/>
    <w:rsid w:val="00C26A8F"/>
    <w:rsid w:val="00C274C1"/>
    <w:rsid w:val="00C30D3C"/>
    <w:rsid w:val="00C31959"/>
    <w:rsid w:val="00C324EC"/>
    <w:rsid w:val="00C33050"/>
    <w:rsid w:val="00C33B87"/>
    <w:rsid w:val="00C360BC"/>
    <w:rsid w:val="00C36248"/>
    <w:rsid w:val="00C37257"/>
    <w:rsid w:val="00C37BD5"/>
    <w:rsid w:val="00C40217"/>
    <w:rsid w:val="00C4178B"/>
    <w:rsid w:val="00C442BB"/>
    <w:rsid w:val="00C44506"/>
    <w:rsid w:val="00C45455"/>
    <w:rsid w:val="00C46AE5"/>
    <w:rsid w:val="00C47E31"/>
    <w:rsid w:val="00C51F25"/>
    <w:rsid w:val="00C5336A"/>
    <w:rsid w:val="00C536AC"/>
    <w:rsid w:val="00C56D2E"/>
    <w:rsid w:val="00C601A5"/>
    <w:rsid w:val="00C61ADC"/>
    <w:rsid w:val="00C61CDF"/>
    <w:rsid w:val="00C63893"/>
    <w:rsid w:val="00C64788"/>
    <w:rsid w:val="00C6541C"/>
    <w:rsid w:val="00C66A74"/>
    <w:rsid w:val="00C66B8B"/>
    <w:rsid w:val="00C674CD"/>
    <w:rsid w:val="00C7266F"/>
    <w:rsid w:val="00C727C7"/>
    <w:rsid w:val="00C80223"/>
    <w:rsid w:val="00C80676"/>
    <w:rsid w:val="00C80902"/>
    <w:rsid w:val="00C80C85"/>
    <w:rsid w:val="00C81882"/>
    <w:rsid w:val="00C819FE"/>
    <w:rsid w:val="00C81C19"/>
    <w:rsid w:val="00C81E47"/>
    <w:rsid w:val="00C84529"/>
    <w:rsid w:val="00C86022"/>
    <w:rsid w:val="00C904F3"/>
    <w:rsid w:val="00C91132"/>
    <w:rsid w:val="00C92A25"/>
    <w:rsid w:val="00C93F5A"/>
    <w:rsid w:val="00C96744"/>
    <w:rsid w:val="00C96E82"/>
    <w:rsid w:val="00CA3265"/>
    <w:rsid w:val="00CA47A4"/>
    <w:rsid w:val="00CA4CFE"/>
    <w:rsid w:val="00CA4E97"/>
    <w:rsid w:val="00CA6AE4"/>
    <w:rsid w:val="00CB21F3"/>
    <w:rsid w:val="00CB32D3"/>
    <w:rsid w:val="00CB5FE4"/>
    <w:rsid w:val="00CB7BF1"/>
    <w:rsid w:val="00CC15D3"/>
    <w:rsid w:val="00CC2BCF"/>
    <w:rsid w:val="00CC2C4A"/>
    <w:rsid w:val="00CC306B"/>
    <w:rsid w:val="00CC428D"/>
    <w:rsid w:val="00CC4639"/>
    <w:rsid w:val="00CC67E5"/>
    <w:rsid w:val="00CC73BB"/>
    <w:rsid w:val="00CD2D37"/>
    <w:rsid w:val="00CD2E73"/>
    <w:rsid w:val="00CD3480"/>
    <w:rsid w:val="00CD4975"/>
    <w:rsid w:val="00CD4FCC"/>
    <w:rsid w:val="00CD59B0"/>
    <w:rsid w:val="00CE25D2"/>
    <w:rsid w:val="00CE3D3E"/>
    <w:rsid w:val="00CE4811"/>
    <w:rsid w:val="00CE5E0F"/>
    <w:rsid w:val="00CE7C22"/>
    <w:rsid w:val="00CF15A2"/>
    <w:rsid w:val="00CF1F8B"/>
    <w:rsid w:val="00CF359E"/>
    <w:rsid w:val="00CF3FB0"/>
    <w:rsid w:val="00CF510F"/>
    <w:rsid w:val="00CF56D3"/>
    <w:rsid w:val="00CF780F"/>
    <w:rsid w:val="00D00B57"/>
    <w:rsid w:val="00D0304F"/>
    <w:rsid w:val="00D03A1A"/>
    <w:rsid w:val="00D03FEE"/>
    <w:rsid w:val="00D05334"/>
    <w:rsid w:val="00D06649"/>
    <w:rsid w:val="00D06786"/>
    <w:rsid w:val="00D06C91"/>
    <w:rsid w:val="00D07B88"/>
    <w:rsid w:val="00D11206"/>
    <w:rsid w:val="00D11B22"/>
    <w:rsid w:val="00D12CAC"/>
    <w:rsid w:val="00D13453"/>
    <w:rsid w:val="00D13B3E"/>
    <w:rsid w:val="00D14783"/>
    <w:rsid w:val="00D15316"/>
    <w:rsid w:val="00D16F87"/>
    <w:rsid w:val="00D21747"/>
    <w:rsid w:val="00D22359"/>
    <w:rsid w:val="00D2363E"/>
    <w:rsid w:val="00D23D51"/>
    <w:rsid w:val="00D24A77"/>
    <w:rsid w:val="00D2599A"/>
    <w:rsid w:val="00D26689"/>
    <w:rsid w:val="00D26AD1"/>
    <w:rsid w:val="00D26DC4"/>
    <w:rsid w:val="00D26E64"/>
    <w:rsid w:val="00D31F34"/>
    <w:rsid w:val="00D32754"/>
    <w:rsid w:val="00D330D4"/>
    <w:rsid w:val="00D33E86"/>
    <w:rsid w:val="00D370E3"/>
    <w:rsid w:val="00D37B0B"/>
    <w:rsid w:val="00D37FB5"/>
    <w:rsid w:val="00D41BCB"/>
    <w:rsid w:val="00D43FA8"/>
    <w:rsid w:val="00D46B02"/>
    <w:rsid w:val="00D50D7E"/>
    <w:rsid w:val="00D52247"/>
    <w:rsid w:val="00D52F65"/>
    <w:rsid w:val="00D53826"/>
    <w:rsid w:val="00D54324"/>
    <w:rsid w:val="00D545BD"/>
    <w:rsid w:val="00D55085"/>
    <w:rsid w:val="00D5526F"/>
    <w:rsid w:val="00D5584B"/>
    <w:rsid w:val="00D61185"/>
    <w:rsid w:val="00D619D5"/>
    <w:rsid w:val="00D6420A"/>
    <w:rsid w:val="00D64B5E"/>
    <w:rsid w:val="00D71D78"/>
    <w:rsid w:val="00D722A8"/>
    <w:rsid w:val="00D731F8"/>
    <w:rsid w:val="00D759A6"/>
    <w:rsid w:val="00D77841"/>
    <w:rsid w:val="00D804C0"/>
    <w:rsid w:val="00D8187D"/>
    <w:rsid w:val="00D8553E"/>
    <w:rsid w:val="00D860D3"/>
    <w:rsid w:val="00D902E6"/>
    <w:rsid w:val="00D90826"/>
    <w:rsid w:val="00D90CEB"/>
    <w:rsid w:val="00D9163A"/>
    <w:rsid w:val="00D916B8"/>
    <w:rsid w:val="00D921CE"/>
    <w:rsid w:val="00D92DD5"/>
    <w:rsid w:val="00D96028"/>
    <w:rsid w:val="00D965DF"/>
    <w:rsid w:val="00DA1125"/>
    <w:rsid w:val="00DA1D08"/>
    <w:rsid w:val="00DA3413"/>
    <w:rsid w:val="00DA4395"/>
    <w:rsid w:val="00DA44B6"/>
    <w:rsid w:val="00DB0962"/>
    <w:rsid w:val="00DB1066"/>
    <w:rsid w:val="00DB4B7E"/>
    <w:rsid w:val="00DB6FBA"/>
    <w:rsid w:val="00DC247C"/>
    <w:rsid w:val="00DC26F6"/>
    <w:rsid w:val="00DC396F"/>
    <w:rsid w:val="00DC51E2"/>
    <w:rsid w:val="00DC5876"/>
    <w:rsid w:val="00DC5F24"/>
    <w:rsid w:val="00DC7793"/>
    <w:rsid w:val="00DD0BCA"/>
    <w:rsid w:val="00DD2EB7"/>
    <w:rsid w:val="00DD3C73"/>
    <w:rsid w:val="00DD41AE"/>
    <w:rsid w:val="00DD65A7"/>
    <w:rsid w:val="00DD680D"/>
    <w:rsid w:val="00DD7BE5"/>
    <w:rsid w:val="00DE04F3"/>
    <w:rsid w:val="00DE10A7"/>
    <w:rsid w:val="00DE1BAB"/>
    <w:rsid w:val="00DE34D4"/>
    <w:rsid w:val="00DE5672"/>
    <w:rsid w:val="00DE58C7"/>
    <w:rsid w:val="00DE77DF"/>
    <w:rsid w:val="00DE78F6"/>
    <w:rsid w:val="00DE7CCC"/>
    <w:rsid w:val="00DF01A4"/>
    <w:rsid w:val="00DF07B8"/>
    <w:rsid w:val="00DF5305"/>
    <w:rsid w:val="00DF644A"/>
    <w:rsid w:val="00DF7E00"/>
    <w:rsid w:val="00E0039D"/>
    <w:rsid w:val="00E0062E"/>
    <w:rsid w:val="00E006F3"/>
    <w:rsid w:val="00E01B13"/>
    <w:rsid w:val="00E0382D"/>
    <w:rsid w:val="00E05C5C"/>
    <w:rsid w:val="00E076D9"/>
    <w:rsid w:val="00E10654"/>
    <w:rsid w:val="00E11186"/>
    <w:rsid w:val="00E15241"/>
    <w:rsid w:val="00E2013D"/>
    <w:rsid w:val="00E20CAF"/>
    <w:rsid w:val="00E21E74"/>
    <w:rsid w:val="00E22401"/>
    <w:rsid w:val="00E23425"/>
    <w:rsid w:val="00E24066"/>
    <w:rsid w:val="00E275D7"/>
    <w:rsid w:val="00E305E9"/>
    <w:rsid w:val="00E31E74"/>
    <w:rsid w:val="00E32A7B"/>
    <w:rsid w:val="00E36DF6"/>
    <w:rsid w:val="00E37D74"/>
    <w:rsid w:val="00E37F30"/>
    <w:rsid w:val="00E40C4A"/>
    <w:rsid w:val="00E41844"/>
    <w:rsid w:val="00E422EC"/>
    <w:rsid w:val="00E42904"/>
    <w:rsid w:val="00E4347E"/>
    <w:rsid w:val="00E4454C"/>
    <w:rsid w:val="00E449C9"/>
    <w:rsid w:val="00E46668"/>
    <w:rsid w:val="00E47BBD"/>
    <w:rsid w:val="00E53AFA"/>
    <w:rsid w:val="00E53EFE"/>
    <w:rsid w:val="00E5439F"/>
    <w:rsid w:val="00E573C4"/>
    <w:rsid w:val="00E574CC"/>
    <w:rsid w:val="00E57502"/>
    <w:rsid w:val="00E57799"/>
    <w:rsid w:val="00E633C2"/>
    <w:rsid w:val="00E65510"/>
    <w:rsid w:val="00E672B2"/>
    <w:rsid w:val="00E71295"/>
    <w:rsid w:val="00E72030"/>
    <w:rsid w:val="00E7366F"/>
    <w:rsid w:val="00E73EC6"/>
    <w:rsid w:val="00E74800"/>
    <w:rsid w:val="00E74FF2"/>
    <w:rsid w:val="00E75333"/>
    <w:rsid w:val="00E75605"/>
    <w:rsid w:val="00E757BB"/>
    <w:rsid w:val="00E80F59"/>
    <w:rsid w:val="00E81EBA"/>
    <w:rsid w:val="00E82130"/>
    <w:rsid w:val="00E821AF"/>
    <w:rsid w:val="00E8228B"/>
    <w:rsid w:val="00E8302D"/>
    <w:rsid w:val="00E86CF9"/>
    <w:rsid w:val="00E91A52"/>
    <w:rsid w:val="00E91B3C"/>
    <w:rsid w:val="00E92377"/>
    <w:rsid w:val="00E94464"/>
    <w:rsid w:val="00E94BE8"/>
    <w:rsid w:val="00E96492"/>
    <w:rsid w:val="00E96522"/>
    <w:rsid w:val="00E96A44"/>
    <w:rsid w:val="00EA08E2"/>
    <w:rsid w:val="00EA1D98"/>
    <w:rsid w:val="00EA38E8"/>
    <w:rsid w:val="00EA4D1B"/>
    <w:rsid w:val="00EA573E"/>
    <w:rsid w:val="00EA5A15"/>
    <w:rsid w:val="00EA63BD"/>
    <w:rsid w:val="00EA7579"/>
    <w:rsid w:val="00EA7BAC"/>
    <w:rsid w:val="00EB0716"/>
    <w:rsid w:val="00EB0E36"/>
    <w:rsid w:val="00EB10DB"/>
    <w:rsid w:val="00EB147C"/>
    <w:rsid w:val="00EB1ECB"/>
    <w:rsid w:val="00EB209D"/>
    <w:rsid w:val="00EB3CF0"/>
    <w:rsid w:val="00EB526B"/>
    <w:rsid w:val="00EB6789"/>
    <w:rsid w:val="00EC0DC3"/>
    <w:rsid w:val="00EC22B2"/>
    <w:rsid w:val="00EC2306"/>
    <w:rsid w:val="00EC2AFB"/>
    <w:rsid w:val="00EC518B"/>
    <w:rsid w:val="00EC7429"/>
    <w:rsid w:val="00ED3204"/>
    <w:rsid w:val="00ED3655"/>
    <w:rsid w:val="00ED404E"/>
    <w:rsid w:val="00ED53B3"/>
    <w:rsid w:val="00ED6194"/>
    <w:rsid w:val="00ED759B"/>
    <w:rsid w:val="00EE0431"/>
    <w:rsid w:val="00EE0CFE"/>
    <w:rsid w:val="00EE1900"/>
    <w:rsid w:val="00EE23C6"/>
    <w:rsid w:val="00EE35B5"/>
    <w:rsid w:val="00EE5DB6"/>
    <w:rsid w:val="00EE646D"/>
    <w:rsid w:val="00EF0ED1"/>
    <w:rsid w:val="00EF0F59"/>
    <w:rsid w:val="00EF2419"/>
    <w:rsid w:val="00EF2B1C"/>
    <w:rsid w:val="00EF5ABF"/>
    <w:rsid w:val="00EF5C75"/>
    <w:rsid w:val="00F00430"/>
    <w:rsid w:val="00F01199"/>
    <w:rsid w:val="00F01FE9"/>
    <w:rsid w:val="00F02502"/>
    <w:rsid w:val="00F02BE3"/>
    <w:rsid w:val="00F02C7B"/>
    <w:rsid w:val="00F03B53"/>
    <w:rsid w:val="00F03BBB"/>
    <w:rsid w:val="00F042CA"/>
    <w:rsid w:val="00F05CB6"/>
    <w:rsid w:val="00F06B44"/>
    <w:rsid w:val="00F06D71"/>
    <w:rsid w:val="00F1392D"/>
    <w:rsid w:val="00F15842"/>
    <w:rsid w:val="00F17BB5"/>
    <w:rsid w:val="00F20187"/>
    <w:rsid w:val="00F20E8E"/>
    <w:rsid w:val="00F219A0"/>
    <w:rsid w:val="00F21E97"/>
    <w:rsid w:val="00F22A34"/>
    <w:rsid w:val="00F23A32"/>
    <w:rsid w:val="00F23F1F"/>
    <w:rsid w:val="00F2461B"/>
    <w:rsid w:val="00F24712"/>
    <w:rsid w:val="00F25E85"/>
    <w:rsid w:val="00F2609A"/>
    <w:rsid w:val="00F26C3E"/>
    <w:rsid w:val="00F26D9B"/>
    <w:rsid w:val="00F26F0C"/>
    <w:rsid w:val="00F27998"/>
    <w:rsid w:val="00F301C0"/>
    <w:rsid w:val="00F316E2"/>
    <w:rsid w:val="00F33D0E"/>
    <w:rsid w:val="00F34284"/>
    <w:rsid w:val="00F34297"/>
    <w:rsid w:val="00F36BEE"/>
    <w:rsid w:val="00F37BBA"/>
    <w:rsid w:val="00F40B5C"/>
    <w:rsid w:val="00F40D68"/>
    <w:rsid w:val="00F42A3F"/>
    <w:rsid w:val="00F432CF"/>
    <w:rsid w:val="00F44478"/>
    <w:rsid w:val="00F44C70"/>
    <w:rsid w:val="00F45589"/>
    <w:rsid w:val="00F4797D"/>
    <w:rsid w:val="00F50780"/>
    <w:rsid w:val="00F51126"/>
    <w:rsid w:val="00F518BC"/>
    <w:rsid w:val="00F52447"/>
    <w:rsid w:val="00F54130"/>
    <w:rsid w:val="00F54335"/>
    <w:rsid w:val="00F55141"/>
    <w:rsid w:val="00F55186"/>
    <w:rsid w:val="00F551A5"/>
    <w:rsid w:val="00F55FE0"/>
    <w:rsid w:val="00F5679C"/>
    <w:rsid w:val="00F56921"/>
    <w:rsid w:val="00F56EBD"/>
    <w:rsid w:val="00F57020"/>
    <w:rsid w:val="00F60AF7"/>
    <w:rsid w:val="00F6146B"/>
    <w:rsid w:val="00F61CA5"/>
    <w:rsid w:val="00F61FB9"/>
    <w:rsid w:val="00F62473"/>
    <w:rsid w:val="00F64D4A"/>
    <w:rsid w:val="00F664C7"/>
    <w:rsid w:val="00F670A2"/>
    <w:rsid w:val="00F70E6B"/>
    <w:rsid w:val="00F71C14"/>
    <w:rsid w:val="00F74741"/>
    <w:rsid w:val="00F755F3"/>
    <w:rsid w:val="00F757A3"/>
    <w:rsid w:val="00F84428"/>
    <w:rsid w:val="00F8631C"/>
    <w:rsid w:val="00F87146"/>
    <w:rsid w:val="00F878C2"/>
    <w:rsid w:val="00F87C3E"/>
    <w:rsid w:val="00F9141C"/>
    <w:rsid w:val="00F92316"/>
    <w:rsid w:val="00F927D0"/>
    <w:rsid w:val="00F93278"/>
    <w:rsid w:val="00F9409B"/>
    <w:rsid w:val="00FA0A82"/>
    <w:rsid w:val="00FA11E0"/>
    <w:rsid w:val="00FA3A82"/>
    <w:rsid w:val="00FA3C4B"/>
    <w:rsid w:val="00FA5F0F"/>
    <w:rsid w:val="00FA774B"/>
    <w:rsid w:val="00FA7BD0"/>
    <w:rsid w:val="00FB00B8"/>
    <w:rsid w:val="00FB1FF7"/>
    <w:rsid w:val="00FB57E3"/>
    <w:rsid w:val="00FB6D87"/>
    <w:rsid w:val="00FC1B06"/>
    <w:rsid w:val="00FC2F4B"/>
    <w:rsid w:val="00FC4D96"/>
    <w:rsid w:val="00FC6FC1"/>
    <w:rsid w:val="00FC72B6"/>
    <w:rsid w:val="00FD001E"/>
    <w:rsid w:val="00FD0F7D"/>
    <w:rsid w:val="00FD2196"/>
    <w:rsid w:val="00FD2AD6"/>
    <w:rsid w:val="00FD3187"/>
    <w:rsid w:val="00FD3B01"/>
    <w:rsid w:val="00FD51BC"/>
    <w:rsid w:val="00FD6C2C"/>
    <w:rsid w:val="00FE0133"/>
    <w:rsid w:val="00FE029C"/>
    <w:rsid w:val="00FE03E3"/>
    <w:rsid w:val="00FE087B"/>
    <w:rsid w:val="00FE08B4"/>
    <w:rsid w:val="00FE1519"/>
    <w:rsid w:val="00FE1778"/>
    <w:rsid w:val="00FE2999"/>
    <w:rsid w:val="00FE3000"/>
    <w:rsid w:val="00FE3E43"/>
    <w:rsid w:val="00FE4F4C"/>
    <w:rsid w:val="00FF0802"/>
    <w:rsid w:val="00FF1C5B"/>
    <w:rsid w:val="00FF2D63"/>
    <w:rsid w:val="00FF33DB"/>
    <w:rsid w:val="00FF50FA"/>
    <w:rsid w:val="00FF6C35"/>
    <w:rsid w:val="00FF6F91"/>
    <w:rsid w:val="00FF7522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67FB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5BD"/>
    <w:pPr>
      <w:widowControl w:val="0"/>
      <w:spacing w:after="120"/>
      <w:jc w:val="both"/>
    </w:pPr>
    <w:rPr>
      <w:rFonts w:ascii="宋体" w:hAnsi="宋体"/>
      <w:sz w:val="21"/>
    </w:rPr>
  </w:style>
  <w:style w:type="paragraph" w:styleId="1">
    <w:name w:val="heading 1"/>
    <w:basedOn w:val="a"/>
    <w:next w:val="a0"/>
    <w:link w:val="1Char"/>
    <w:qFormat/>
    <w:rsid w:val="00D545BD"/>
    <w:pPr>
      <w:keepLines/>
      <w:numPr>
        <w:numId w:val="1"/>
      </w:numPr>
      <w:outlineLvl w:val="0"/>
    </w:pPr>
    <w:rPr>
      <w:b/>
      <w:kern w:val="44"/>
    </w:rPr>
  </w:style>
  <w:style w:type="paragraph" w:styleId="2">
    <w:name w:val="heading 2"/>
    <w:basedOn w:val="a"/>
    <w:next w:val="a0"/>
    <w:link w:val="2Char"/>
    <w:qFormat/>
    <w:rsid w:val="00D545BD"/>
    <w:pPr>
      <w:keepNext/>
      <w:keepLines/>
      <w:numPr>
        <w:ilvl w:val="1"/>
        <w:numId w:val="1"/>
      </w:numPr>
      <w:outlineLvl w:val="1"/>
    </w:pPr>
    <w:rPr>
      <w:b/>
    </w:rPr>
  </w:style>
  <w:style w:type="paragraph" w:styleId="3">
    <w:name w:val="heading 3"/>
    <w:basedOn w:val="a"/>
    <w:next w:val="a0"/>
    <w:link w:val="3Char"/>
    <w:qFormat/>
    <w:rsid w:val="00D545BD"/>
    <w:pPr>
      <w:keepNext/>
      <w:keepLines/>
      <w:numPr>
        <w:ilvl w:val="2"/>
        <w:numId w:val="1"/>
      </w:numPr>
      <w:spacing w:line="240" w:lineRule="exact"/>
      <w:outlineLvl w:val="2"/>
    </w:pPr>
    <w:rPr>
      <w:b/>
    </w:rPr>
  </w:style>
  <w:style w:type="paragraph" w:styleId="4">
    <w:name w:val="heading 4"/>
    <w:basedOn w:val="a"/>
    <w:next w:val="a0"/>
    <w:qFormat/>
    <w:rsid w:val="00D545BD"/>
    <w:pPr>
      <w:keepLines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"/>
    <w:next w:val="a0"/>
    <w:qFormat/>
    <w:rsid w:val="00D545BD"/>
    <w:pPr>
      <w:keepNext/>
      <w:keepLines/>
      <w:numPr>
        <w:ilvl w:val="4"/>
        <w:numId w:val="1"/>
      </w:numPr>
      <w:outlineLvl w:val="4"/>
    </w:pPr>
    <w:rPr>
      <w:b/>
    </w:rPr>
  </w:style>
  <w:style w:type="paragraph" w:styleId="6">
    <w:name w:val="heading 6"/>
    <w:basedOn w:val="a"/>
    <w:next w:val="a0"/>
    <w:qFormat/>
    <w:rsid w:val="00D545BD"/>
    <w:pPr>
      <w:keepNext/>
      <w:keepLines/>
      <w:numPr>
        <w:ilvl w:val="5"/>
        <w:numId w:val="2"/>
      </w:numPr>
      <w:adjustRightInd w:val="0"/>
      <w:snapToGrid w:val="0"/>
      <w:ind w:left="0" w:firstLine="0"/>
      <w:outlineLvl w:val="5"/>
    </w:pPr>
    <w:rPr>
      <w:b/>
      <w:bCs/>
    </w:rPr>
  </w:style>
  <w:style w:type="paragraph" w:styleId="70">
    <w:name w:val="heading 7"/>
    <w:basedOn w:val="a"/>
    <w:next w:val="a"/>
    <w:qFormat/>
    <w:rsid w:val="00D545BD"/>
    <w:pPr>
      <w:keepNext/>
      <w:keepLines/>
      <w:spacing w:before="200" w:after="200"/>
      <w:outlineLvl w:val="6"/>
    </w:pPr>
    <w:rPr>
      <w:rFonts w:ascii="Arial" w:eastAsia="News Gothic MT" w:hAnsi="Arial"/>
      <w:b/>
      <w:bCs/>
    </w:rPr>
  </w:style>
  <w:style w:type="paragraph" w:styleId="8">
    <w:name w:val="heading 8"/>
    <w:basedOn w:val="a"/>
    <w:next w:val="a"/>
    <w:qFormat/>
    <w:rsid w:val="00D545BD"/>
    <w:pPr>
      <w:keepNext/>
      <w:keepLines/>
      <w:spacing w:before="240" w:after="64" w:line="319" w:lineRule="auto"/>
      <w:outlineLvl w:val="7"/>
    </w:pPr>
    <w:rPr>
      <w:rFonts w:ascii="Arial" w:eastAsia="News Gothic MT" w:hAnsi="Arial"/>
      <w:sz w:val="24"/>
    </w:rPr>
  </w:style>
  <w:style w:type="paragraph" w:styleId="9">
    <w:name w:val="heading 9"/>
    <w:basedOn w:val="a"/>
    <w:next w:val="a"/>
    <w:qFormat/>
    <w:rsid w:val="00D545BD"/>
    <w:pPr>
      <w:keepNext/>
      <w:keepLines/>
      <w:numPr>
        <w:ilvl w:val="3"/>
        <w:numId w:val="4"/>
      </w:numPr>
      <w:spacing w:before="200" w:after="200"/>
      <w:ind w:left="1679"/>
      <w:outlineLvl w:val="8"/>
    </w:pPr>
    <w:rPr>
      <w:rFonts w:ascii="Arial" w:eastAsia="News Gothic MT" w:hAnsi="Arial"/>
      <w:i/>
      <w:i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aliases w:val="表正文,正文非缩进,标题4,特点,ALT+Z,正文不缩进,段1,四号,水上软件,Body Text(ch),body text,bt,contents,正文对齐,特点 Char,Alt+X,mr正文缩进,Normal Indent,正文缩进William,正文缩进 Char,Normal Indent（正文缩进）,图表标题,列表3,Normal Indent Char,标题4 Char,表正文 Char,正文非缩进 Char,段1 Char,缩进,正文（图说明文字居中）,首行缩进,正文缩进1"/>
    <w:basedOn w:val="a"/>
    <w:link w:val="Char1"/>
    <w:rsid w:val="00D545BD"/>
    <w:pPr>
      <w:adjustRightInd w:val="0"/>
      <w:snapToGrid w:val="0"/>
      <w:spacing w:line="360" w:lineRule="auto"/>
      <w:ind w:firstLineChars="200" w:firstLine="200"/>
    </w:pPr>
  </w:style>
  <w:style w:type="paragraph" w:styleId="a4">
    <w:name w:val="Document Map"/>
    <w:basedOn w:val="a"/>
    <w:semiHidden/>
    <w:rsid w:val="00D545BD"/>
    <w:pPr>
      <w:shd w:val="clear" w:color="auto" w:fill="000080"/>
    </w:pPr>
  </w:style>
  <w:style w:type="paragraph" w:styleId="a5">
    <w:name w:val="header"/>
    <w:basedOn w:val="a"/>
    <w:link w:val="Char"/>
    <w:uiPriority w:val="99"/>
    <w:rsid w:val="00D545BD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6">
    <w:name w:val="caption"/>
    <w:basedOn w:val="a"/>
    <w:next w:val="a"/>
    <w:qFormat/>
    <w:rsid w:val="00D545BD"/>
    <w:pPr>
      <w:spacing w:before="152" w:after="160"/>
    </w:pPr>
    <w:rPr>
      <w:rFonts w:cs="Arial"/>
    </w:rPr>
  </w:style>
  <w:style w:type="paragraph" w:customStyle="1" w:styleId="7">
    <w:name w:val="标题7"/>
    <w:basedOn w:val="a"/>
    <w:next w:val="a0"/>
    <w:rsid w:val="00D545BD"/>
    <w:pPr>
      <w:keepNext/>
      <w:keepLines/>
      <w:numPr>
        <w:ilvl w:val="6"/>
        <w:numId w:val="3"/>
      </w:numPr>
      <w:tabs>
        <w:tab w:val="left" w:pos="1247"/>
      </w:tabs>
      <w:adjustRightInd w:val="0"/>
      <w:snapToGrid w:val="0"/>
      <w:ind w:left="0" w:firstLine="0"/>
      <w:outlineLvl w:val="6"/>
    </w:pPr>
    <w:rPr>
      <w:b/>
    </w:rPr>
  </w:style>
  <w:style w:type="paragraph" w:styleId="a7">
    <w:name w:val="footer"/>
    <w:basedOn w:val="a"/>
    <w:link w:val="Char0"/>
    <w:uiPriority w:val="99"/>
    <w:rsid w:val="00D545B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customStyle="1" w:styleId="a8">
    <w:name w:val="首页文档名称格式"/>
    <w:basedOn w:val="a"/>
    <w:next w:val="a"/>
    <w:rsid w:val="00D545BD"/>
    <w:pPr>
      <w:jc w:val="center"/>
    </w:pPr>
    <w:rPr>
      <w:b/>
      <w:bCs/>
      <w:sz w:val="84"/>
    </w:rPr>
  </w:style>
  <w:style w:type="paragraph" w:customStyle="1" w:styleId="a9">
    <w:name w:val="公司名称格式"/>
    <w:basedOn w:val="a"/>
    <w:rsid w:val="00D545BD"/>
    <w:pPr>
      <w:spacing w:beforeLines="150" w:afterLines="150"/>
      <w:ind w:firstLine="601"/>
      <w:jc w:val="center"/>
    </w:pPr>
    <w:rPr>
      <w:b/>
      <w:bCs/>
      <w:sz w:val="30"/>
    </w:rPr>
  </w:style>
  <w:style w:type="character" w:styleId="aa">
    <w:name w:val="Hyperlink"/>
    <w:uiPriority w:val="99"/>
    <w:rsid w:val="00D545BD"/>
    <w:rPr>
      <w:color w:val="0000FF"/>
      <w:u w:val="single"/>
    </w:rPr>
  </w:style>
  <w:style w:type="character" w:styleId="ab">
    <w:name w:val="page number"/>
    <w:basedOn w:val="a1"/>
    <w:rsid w:val="00D545BD"/>
  </w:style>
  <w:style w:type="character" w:styleId="ac">
    <w:name w:val="annotation reference"/>
    <w:semiHidden/>
    <w:rsid w:val="00D545BD"/>
    <w:rPr>
      <w:sz w:val="21"/>
      <w:szCs w:val="21"/>
    </w:rPr>
  </w:style>
  <w:style w:type="paragraph" w:styleId="ad">
    <w:name w:val="annotation text"/>
    <w:basedOn w:val="a"/>
    <w:semiHidden/>
    <w:rsid w:val="00D545BD"/>
    <w:pPr>
      <w:jc w:val="left"/>
    </w:pPr>
  </w:style>
  <w:style w:type="paragraph" w:styleId="ae">
    <w:name w:val="Title"/>
    <w:basedOn w:val="a"/>
    <w:qFormat/>
    <w:rsid w:val="00D545BD"/>
    <w:pPr>
      <w:spacing w:before="240" w:after="240"/>
      <w:jc w:val="center"/>
      <w:outlineLvl w:val="0"/>
    </w:pPr>
    <w:rPr>
      <w:rFonts w:ascii="Arial" w:hAnsi="Arial" w:cs="Arial"/>
      <w:b/>
      <w:bCs/>
      <w:sz w:val="44"/>
      <w:szCs w:val="32"/>
    </w:rPr>
  </w:style>
  <w:style w:type="paragraph" w:customStyle="1" w:styleId="af">
    <w:name w:val="段落"/>
    <w:basedOn w:val="a"/>
    <w:rsid w:val="00D545BD"/>
    <w:pPr>
      <w:spacing w:before="50" w:after="50"/>
      <w:ind w:firstLine="420"/>
    </w:pPr>
    <w:rPr>
      <w:rFonts w:ascii="News Gothic MT" w:hAnsi="News Gothic MT" w:hint="eastAsia"/>
    </w:rPr>
  </w:style>
  <w:style w:type="paragraph" w:styleId="10">
    <w:name w:val="toc 1"/>
    <w:basedOn w:val="a"/>
    <w:next w:val="a"/>
    <w:autoRedefine/>
    <w:uiPriority w:val="39"/>
    <w:rsid w:val="000A5C39"/>
    <w:pPr>
      <w:tabs>
        <w:tab w:val="left" w:pos="420"/>
        <w:tab w:val="right" w:leader="dot" w:pos="9062"/>
      </w:tabs>
    </w:pPr>
  </w:style>
  <w:style w:type="paragraph" w:styleId="20">
    <w:name w:val="toc 2"/>
    <w:basedOn w:val="a"/>
    <w:next w:val="a"/>
    <w:autoRedefine/>
    <w:uiPriority w:val="39"/>
    <w:rsid w:val="00D545B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45BD"/>
    <w:pPr>
      <w:ind w:leftChars="400" w:left="840"/>
    </w:pPr>
  </w:style>
  <w:style w:type="paragraph" w:styleId="af0">
    <w:name w:val="table of figures"/>
    <w:aliases w:val="图表说明"/>
    <w:basedOn w:val="a"/>
    <w:next w:val="a"/>
    <w:semiHidden/>
    <w:rsid w:val="00D545BD"/>
    <w:pPr>
      <w:spacing w:after="0"/>
      <w:ind w:leftChars="200" w:left="840" w:hangingChars="200" w:hanging="420"/>
    </w:pPr>
    <w:rPr>
      <w:rFonts w:ascii="Times New Roman" w:hAnsi="Times New Roman"/>
    </w:rPr>
  </w:style>
  <w:style w:type="paragraph" w:styleId="af1">
    <w:name w:val="Body Text"/>
    <w:basedOn w:val="a"/>
    <w:rsid w:val="003B4538"/>
  </w:style>
  <w:style w:type="paragraph" w:styleId="af2">
    <w:name w:val="Body Text First Indent"/>
    <w:basedOn w:val="a"/>
    <w:rsid w:val="003B4538"/>
    <w:pPr>
      <w:widowControl/>
      <w:spacing w:before="120" w:line="319" w:lineRule="auto"/>
      <w:ind w:firstLine="420"/>
      <w:jc w:val="left"/>
    </w:pPr>
    <w:rPr>
      <w:rFonts w:ascii="Times New Roman" w:hAnsi="Times New Roman"/>
      <w:kern w:val="0"/>
      <w:sz w:val="24"/>
    </w:rPr>
  </w:style>
  <w:style w:type="paragraph" w:customStyle="1" w:styleId="af3">
    <w:name w:val="前言正文"/>
    <w:rsid w:val="003B4538"/>
    <w:pPr>
      <w:spacing w:before="120" w:line="360" w:lineRule="auto"/>
      <w:ind w:firstLine="425"/>
    </w:pPr>
    <w:rPr>
      <w:rFonts w:eastAsia="楷体_GB2312"/>
      <w:noProof/>
    </w:rPr>
  </w:style>
  <w:style w:type="paragraph" w:styleId="af4">
    <w:name w:val="Normal (Web)"/>
    <w:basedOn w:val="a"/>
    <w:uiPriority w:val="99"/>
    <w:rsid w:val="00172431"/>
    <w:pPr>
      <w:widowControl/>
      <w:spacing w:before="100" w:beforeAutospacing="1" w:after="100" w:afterAutospacing="1"/>
      <w:jc w:val="left"/>
    </w:pPr>
    <w:rPr>
      <w:rFonts w:cs="宋体"/>
      <w:kern w:val="0"/>
      <w:sz w:val="24"/>
    </w:rPr>
  </w:style>
  <w:style w:type="character" w:customStyle="1" w:styleId="3Char">
    <w:name w:val="标题 3 Char"/>
    <w:link w:val="3"/>
    <w:rsid w:val="00B20A8D"/>
    <w:rPr>
      <w:rFonts w:ascii="宋体" w:hAnsi="宋体"/>
      <w:b/>
      <w:sz w:val="21"/>
    </w:rPr>
  </w:style>
  <w:style w:type="character" w:customStyle="1" w:styleId="2Char">
    <w:name w:val="标题 2 Char"/>
    <w:link w:val="2"/>
    <w:rsid w:val="00B20A8D"/>
    <w:rPr>
      <w:rFonts w:ascii="宋体" w:hAnsi="宋体"/>
      <w:b/>
      <w:sz w:val="21"/>
    </w:rPr>
  </w:style>
  <w:style w:type="paragraph" w:styleId="40">
    <w:name w:val="toc 4"/>
    <w:basedOn w:val="a"/>
    <w:next w:val="a"/>
    <w:autoRedefine/>
    <w:semiHidden/>
    <w:rsid w:val="008C6D25"/>
    <w:pPr>
      <w:ind w:leftChars="600" w:left="1260"/>
    </w:pPr>
  </w:style>
  <w:style w:type="paragraph" w:styleId="af5">
    <w:name w:val="Balloon Text"/>
    <w:basedOn w:val="a"/>
    <w:semiHidden/>
    <w:rsid w:val="00626046"/>
    <w:rPr>
      <w:sz w:val="18"/>
      <w:szCs w:val="18"/>
    </w:rPr>
  </w:style>
  <w:style w:type="table" w:styleId="af6">
    <w:name w:val="Table Grid"/>
    <w:basedOn w:val="a2"/>
    <w:uiPriority w:val="59"/>
    <w:rsid w:val="00D2363E"/>
    <w:pPr>
      <w:widowControl w:val="0"/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正文缩进 Char1"/>
    <w:aliases w:val="表正文 Char1,正文非缩进 Char1,标题4 Char1,特点 Char1,ALT+Z Char,正文不缩进 Char,段1 Char1,四号 Char,水上软件 Char,Body Text(ch) Char,body text Char,bt Char,contents Char,正文对齐 Char,特点 Char Char,Alt+X Char,mr正文缩进 Char,Normal Indent Char1,正文缩进William Char,图表标题 Char"/>
    <w:link w:val="a0"/>
    <w:rsid w:val="00F03B53"/>
    <w:rPr>
      <w:rFonts w:ascii="宋体" w:hAnsi="宋体"/>
      <w:kern w:val="2"/>
      <w:sz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611974"/>
    <w:pPr>
      <w:keepNext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har0">
    <w:name w:val="页脚 Char"/>
    <w:basedOn w:val="a1"/>
    <w:link w:val="a7"/>
    <w:uiPriority w:val="99"/>
    <w:rsid w:val="00454005"/>
    <w:rPr>
      <w:rFonts w:ascii="宋体" w:hAnsi="宋体"/>
      <w:kern w:val="2"/>
      <w:sz w:val="21"/>
      <w:szCs w:val="18"/>
    </w:rPr>
  </w:style>
  <w:style w:type="paragraph" w:styleId="af7">
    <w:name w:val="List Paragraph"/>
    <w:basedOn w:val="a"/>
    <w:uiPriority w:val="34"/>
    <w:qFormat/>
    <w:rsid w:val="0006409D"/>
    <w:pPr>
      <w:spacing w:after="0"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f8">
    <w:name w:val="Placeholder Text"/>
    <w:basedOn w:val="a1"/>
    <w:uiPriority w:val="99"/>
    <w:semiHidden/>
    <w:rsid w:val="00F316E2"/>
    <w:rPr>
      <w:color w:val="808080"/>
    </w:rPr>
  </w:style>
  <w:style w:type="character" w:customStyle="1" w:styleId="Char">
    <w:name w:val="页眉 Char"/>
    <w:basedOn w:val="a1"/>
    <w:link w:val="a5"/>
    <w:uiPriority w:val="99"/>
    <w:rsid w:val="00AB0EA8"/>
    <w:rPr>
      <w:rFonts w:ascii="宋体" w:hAnsi="宋体"/>
      <w:kern w:val="2"/>
      <w:sz w:val="21"/>
      <w:szCs w:val="18"/>
    </w:rPr>
  </w:style>
  <w:style w:type="character" w:styleId="af9">
    <w:name w:val="Strong"/>
    <w:basedOn w:val="a1"/>
    <w:uiPriority w:val="22"/>
    <w:qFormat/>
    <w:rsid w:val="00060813"/>
    <w:rPr>
      <w:b/>
      <w:bCs/>
    </w:rPr>
  </w:style>
  <w:style w:type="character" w:customStyle="1" w:styleId="s1">
    <w:name w:val="s1"/>
    <w:basedOn w:val="a1"/>
    <w:rsid w:val="00B32B72"/>
    <w:rPr>
      <w:rFonts w:ascii="宋体" w:eastAsia="宋体" w:hAnsi="宋体" w:hint="eastAsia"/>
      <w:sz w:val="18"/>
      <w:szCs w:val="18"/>
    </w:rPr>
  </w:style>
  <w:style w:type="character" w:customStyle="1" w:styleId="apple-tab-span">
    <w:name w:val="apple-tab-span"/>
    <w:basedOn w:val="a1"/>
    <w:rsid w:val="00B32B72"/>
  </w:style>
  <w:style w:type="paragraph" w:styleId="HTML">
    <w:name w:val="HTML Preformatted"/>
    <w:basedOn w:val="a"/>
    <w:link w:val="HTMLChar"/>
    <w:uiPriority w:val="99"/>
    <w:unhideWhenUsed/>
    <w:rsid w:val="00005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kern w:val="0"/>
      <w:sz w:val="20"/>
    </w:rPr>
  </w:style>
  <w:style w:type="character" w:customStyle="1" w:styleId="HTMLChar">
    <w:name w:val="HTML 预设格式 Char"/>
    <w:basedOn w:val="a1"/>
    <w:link w:val="HTML"/>
    <w:uiPriority w:val="99"/>
    <w:rsid w:val="0000562D"/>
    <w:rPr>
      <w:rFonts w:ascii="Courier New" w:hAnsi="Courier New" w:cs="Courier New"/>
    </w:rPr>
  </w:style>
  <w:style w:type="character" w:customStyle="1" w:styleId="1Char">
    <w:name w:val="标题 1 Char"/>
    <w:basedOn w:val="a1"/>
    <w:link w:val="1"/>
    <w:rsid w:val="00F42A3F"/>
    <w:rPr>
      <w:rFonts w:ascii="宋体" w:hAnsi="宋体"/>
      <w:b/>
      <w:kern w:val="44"/>
      <w:sz w:val="21"/>
    </w:rPr>
  </w:style>
  <w:style w:type="character" w:styleId="HTML0">
    <w:name w:val="HTML Code"/>
    <w:basedOn w:val="a1"/>
    <w:uiPriority w:val="99"/>
    <w:semiHidden/>
    <w:unhideWhenUsed/>
    <w:rsid w:val="00F01FE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761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361934838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491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519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44973800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6127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853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3314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9590">
                  <w:marLeft w:val="0"/>
                  <w:marRight w:val="0"/>
                  <w:marTop w:val="0"/>
                  <w:marBottom w:val="0"/>
                  <w:divBdr>
                    <w:top w:val="single" w:sz="6" w:space="23" w:color="ADADAD"/>
                    <w:left w:val="single" w:sz="6" w:space="0" w:color="ADADAD"/>
                    <w:bottom w:val="single" w:sz="6" w:space="8" w:color="ADADAD"/>
                    <w:right w:val="single" w:sz="6" w:space="0" w:color="ADADAD"/>
                  </w:divBdr>
                  <w:divsChild>
                    <w:div w:id="9786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6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e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centos.org" TargetMode="External"/><Relationship Id="rId25" Type="http://schemas.openxmlformats.org/officeDocument/2006/relationships/image" Target="media/image5.emf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cid:image006.jpg@01D555EF.9D6E8BB0" TargetMode="External"/><Relationship Id="rId20" Type="http://schemas.openxmlformats.org/officeDocument/2006/relationships/image" Target="media/image3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3.bin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yperlink" Target="https://www.percona.com/doc/percona-toolkit/LATEST/index.html" TargetMode="External"/><Relationship Id="rId27" Type="http://schemas.openxmlformats.org/officeDocument/2006/relationships/hyperlink" Target="https://www.percona.com/doc/percona-xtrabackup/LATEST/index.html" TargetMode="External"/><Relationship Id="rId30" Type="http://schemas.openxmlformats.org/officeDocument/2006/relationships/image" Target="media/image7.em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jqin\&#26700;&#38754;\&#25991;&#20214;&#32534;&#20889;&#35268;&#3353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6AFE5F-1F8B-4E6B-98CB-B8CA2E81C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文件编写规范.dot</Template>
  <TotalTime>2378</TotalTime>
  <Pages>19</Pages>
  <Words>2132</Words>
  <Characters>12158</Characters>
  <Application>Microsoft Office Word</Application>
  <DocSecurity>0</DocSecurity>
  <Lines>101</Lines>
  <Paragraphs>28</Paragraphs>
  <ScaleCrop>false</ScaleCrop>
  <Company>China</Company>
  <LinksUpToDate>false</LinksUpToDate>
  <CharactersWithSpaces>14262</CharactersWithSpaces>
  <SharedDoc>false</SharedDoc>
  <HLinks>
    <vt:vector size="54" baseType="variant"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_Toc387321383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_Toc387321382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_Toc387321381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_Toc387321380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_Toc387321379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_Toc387321378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_Toc387321377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_Toc387321376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_Toc387321375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文件编写规范</dc:title>
  <dc:subject/>
  <dc:creator>fjqin</dc:creator>
  <cp:keywords/>
  <dc:description/>
  <cp:lastModifiedBy>Aubrey Yang (杨光)-软件集团</cp:lastModifiedBy>
  <cp:revision>382</cp:revision>
  <cp:lastPrinted>1900-12-31T16:00:00Z</cp:lastPrinted>
  <dcterms:created xsi:type="dcterms:W3CDTF">2014-10-15T03:12:00Z</dcterms:created>
  <dcterms:modified xsi:type="dcterms:W3CDTF">2019-09-05T03:15:00Z</dcterms:modified>
</cp:coreProperties>
</file>